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80370662"/>
        <w:docPartObj>
          <w:docPartGallery w:val="Cover Pages"/>
          <w:docPartUnique/>
        </w:docPartObj>
      </w:sdtPr>
      <w:sdtEndPr>
        <w:rPr>
          <w:rFonts w:ascii="Arial" w:hAnsi="Arial" w:cs="Arial"/>
          <w:lang w:val="pt-BR"/>
        </w:rPr>
      </w:sdtEndPr>
      <w:sdtContent>
        <w:p w14:paraId="54C08EF4" w14:textId="44315ED1" w:rsidR="00A90859" w:rsidRDefault="00A90859"/>
        <w:p w14:paraId="7D60B0CD" w14:textId="2A36A7BE" w:rsidR="009E6D37" w:rsidRDefault="00A90859" w:rsidP="00A90859">
          <w:pPr>
            <w:ind w:right="0"/>
            <w:rPr>
              <w:rFonts w:ascii="Arial" w:hAnsi="Arial" w:cs="Arial"/>
              <w:lang w:val="pt-B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83EF7C" wp14:editId="3E8757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2-18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D945B1" w14:textId="012633AE" w:rsidR="00A90859" w:rsidRDefault="00220CFC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18 de fevereiro de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683EF7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TJBegIAAF0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wtEyQXoCAABd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2-18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D945B1" w14:textId="012633AE" w:rsidR="00A90859" w:rsidRDefault="00220CFC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18 de fevereiro de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2D8E39" wp14:editId="13B60BB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63121" w14:textId="6AF7A1CC" w:rsidR="00A90859" w:rsidRDefault="00A90859" w:rsidP="00646F09">
                                <w:pPr>
                                  <w:pStyle w:val="SemEspaamento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  <w:p w14:paraId="04578666" w14:textId="25E7CBD9" w:rsidR="00A90859" w:rsidRDefault="00A90859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CCBAE81" w14:textId="1910FC45" w:rsidR="00A90859" w:rsidRDefault="003600D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46F0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Luis Roberto Hilgemberg </w:t>
                                    </w:r>
                                  </w:sdtContent>
                                </w:sdt>
                                <w:r w:rsidR="00A9085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92D8E39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/TofQ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BfP06H0CAABj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p w14:paraId="2EC63121" w14:textId="6AF7A1CC" w:rsidR="00A90859" w:rsidRDefault="00A90859" w:rsidP="00646F09">
                          <w:pPr>
                            <w:pStyle w:val="SemEspaamento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  <w:p w14:paraId="04578666" w14:textId="25E7CBD9" w:rsidR="00A90859" w:rsidRDefault="00A90859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14:paraId="2CCBAE81" w14:textId="1910FC45" w:rsidR="00A90859" w:rsidRDefault="003600D1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46F0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Luis Roberto Hilgemberg </w:t>
                              </w:r>
                            </w:sdtContent>
                          </w:sdt>
                          <w:r w:rsidR="00A90859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EBE0EA" wp14:editId="792059C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FC5DD" w14:textId="4311FA20" w:rsidR="00A90859" w:rsidRPr="00220CFC" w:rsidRDefault="003600D1" w:rsidP="00220CF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61F1D" w:themeColor="text2" w:themeShade="BF"/>
                                      <w:sz w:val="40"/>
                                      <w:szCs w:val="40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20CFC" w:rsidRPr="00220CFC"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  <w:t>projeto voluntarios - primacredi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82A28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466B00" w14:textId="08D4BAB5" w:rsidR="00A90859" w:rsidRDefault="00A7712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Documento de v</w:t>
                                    </w:r>
                                    <w:r w:rsidR="00220CFC"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isão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EBE0EA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4vfw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" filled="f" stroked="f" strokeweight=".5pt">
                    <v:textbox inset="0,0,0,0">
                      <w:txbxContent>
                        <w:p w14:paraId="16AFC5DD" w14:textId="4311FA20" w:rsidR="00A90859" w:rsidRPr="00220CFC" w:rsidRDefault="003600D1" w:rsidP="00220CFC">
                          <w:pPr>
                            <w:pStyle w:val="SemEspaamento"/>
                            <w:jc w:val="right"/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061F1D" w:themeColor="text2" w:themeShade="BF"/>
                                <w:sz w:val="40"/>
                                <w:szCs w:val="40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220CFC" w:rsidRPr="00220CFC"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  <w:t>projeto voluntarios - primacredi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82A28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466B00" w14:textId="08D4BAB5" w:rsidR="00A90859" w:rsidRDefault="00A7712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Documento de v</w:t>
                              </w:r>
                              <w:r w:rsidR="00220CFC"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isão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9203EC4" wp14:editId="1514D69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CA6E65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aZOQMAAO0KAAAOAAAAZHJzL2Uyb0RvYy54bWzsVstOGzEU3VfqP1jel0miJIQRExSFElWK&#10;KAIq1sbjeage27WdTOjn9Ff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FcINpk5AwAA7QoAAA4AAAAAAAAAAAAAAAAALgIAAGRycy9lMm9Eb2MueG1sUEsBAi0AFAAG&#10;AAgAAAAhAL3Rd8PaAAAABQEAAA8AAAAAAAAAAAAAAAAAkwUAAGRycy9kb3ducmV2LnhtbFBLBQYA&#10;AAAABAAEAPMAAACa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4cbabf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25f5b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lang w:val="pt-BR"/>
            </w:rPr>
            <w:br w:type="page"/>
          </w:r>
        </w:p>
      </w:sdtContent>
    </w:sdt>
    <w:p w14:paraId="1AAB812A" w14:textId="4086F4FC" w:rsidR="009E6D37" w:rsidRDefault="009E6D37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9924" w:type="dxa"/>
        <w:tblInd w:w="-289" w:type="dxa"/>
        <w:tblLook w:val="04A0" w:firstRow="1" w:lastRow="0" w:firstColumn="1" w:lastColumn="0" w:noHBand="0" w:noVBand="1"/>
      </w:tblPr>
      <w:tblGrid>
        <w:gridCol w:w="9924"/>
      </w:tblGrid>
      <w:tr w:rsidR="009E6D37" w14:paraId="68830DCA" w14:textId="77777777" w:rsidTr="007B30D7">
        <w:tc>
          <w:tcPr>
            <w:tcW w:w="9924" w:type="dxa"/>
          </w:tcPr>
          <w:p w14:paraId="009ED5F7" w14:textId="43BF68B5" w:rsidR="009E6D37" w:rsidRPr="00294F5C" w:rsidRDefault="009E6D37" w:rsidP="007B30D7">
            <w:pPr>
              <w:pStyle w:val="Endereo"/>
              <w:ind w:left="173" w:right="84"/>
              <w:jc w:val="both"/>
              <w:rPr>
                <w:rFonts w:ascii="Arial" w:hAnsi="Arial" w:cs="Arial"/>
                <w:lang w:val="pt-BR"/>
              </w:rPr>
            </w:pPr>
            <w:r w:rsidRPr="00294F5C">
              <w:rPr>
                <w:rFonts w:ascii="Arial" w:hAnsi="Arial" w:cs="Arial"/>
                <w:lang w:val="pt-BR"/>
              </w:rPr>
              <w:t>Histórico de revisões</w:t>
            </w:r>
          </w:p>
        </w:tc>
      </w:tr>
    </w:tbl>
    <w:p w14:paraId="09B64714" w14:textId="4AD4A6F8" w:rsidR="009E6D37" w:rsidRPr="00294F5C" w:rsidRDefault="009E6D3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9923" w:type="dxa"/>
        <w:tblInd w:w="-289" w:type="dxa"/>
        <w:tblLook w:val="04A0" w:firstRow="1" w:lastRow="0" w:firstColumn="1" w:lastColumn="0" w:noHBand="0" w:noVBand="1"/>
      </w:tblPr>
      <w:tblGrid>
        <w:gridCol w:w="1497"/>
        <w:gridCol w:w="1061"/>
        <w:gridCol w:w="2391"/>
        <w:gridCol w:w="2774"/>
        <w:gridCol w:w="2200"/>
      </w:tblGrid>
      <w:tr w:rsidR="009E6D37" w14:paraId="4BC3A106" w14:textId="77777777" w:rsidTr="007B30D7">
        <w:tc>
          <w:tcPr>
            <w:tcW w:w="1497" w:type="dxa"/>
          </w:tcPr>
          <w:p w14:paraId="5CFA6075" w14:textId="03A6AB6F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Data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</w:t>
            </w:r>
          </w:p>
        </w:tc>
        <w:tc>
          <w:tcPr>
            <w:tcW w:w="1061" w:type="dxa"/>
          </w:tcPr>
          <w:p w14:paraId="0C535082" w14:textId="2C0B659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Versão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</w:t>
            </w:r>
          </w:p>
        </w:tc>
        <w:tc>
          <w:tcPr>
            <w:tcW w:w="2391" w:type="dxa"/>
          </w:tcPr>
          <w:p w14:paraId="73444332" w14:textId="17BCEF80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2774" w:type="dxa"/>
          </w:tcPr>
          <w:p w14:paraId="1CD2C94E" w14:textId="15F39D51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Autor</w:t>
            </w:r>
          </w:p>
        </w:tc>
        <w:tc>
          <w:tcPr>
            <w:tcW w:w="2200" w:type="dxa"/>
          </w:tcPr>
          <w:p w14:paraId="5D817DCA" w14:textId="3359541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Revisor</w:t>
            </w:r>
          </w:p>
        </w:tc>
      </w:tr>
      <w:tr w:rsidR="009360E3" w14:paraId="497D913C" w14:textId="77777777" w:rsidTr="007B30D7">
        <w:tc>
          <w:tcPr>
            <w:tcW w:w="1497" w:type="dxa"/>
          </w:tcPr>
          <w:p w14:paraId="2B053993" w14:textId="4AFA4089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18/01/2021</w:t>
            </w:r>
          </w:p>
        </w:tc>
        <w:tc>
          <w:tcPr>
            <w:tcW w:w="1061" w:type="dxa"/>
          </w:tcPr>
          <w:p w14:paraId="027E8071" w14:textId="7D8AB2B0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1.0</w:t>
            </w:r>
          </w:p>
        </w:tc>
        <w:tc>
          <w:tcPr>
            <w:tcW w:w="2391" w:type="dxa"/>
          </w:tcPr>
          <w:p w14:paraId="4A121FD4" w14:textId="4CF611DB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Levantamento Inicial</w:t>
            </w:r>
          </w:p>
        </w:tc>
        <w:tc>
          <w:tcPr>
            <w:tcW w:w="2774" w:type="dxa"/>
          </w:tcPr>
          <w:p w14:paraId="345BEB60" w14:textId="1717EB95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Luís Roberto Hilgemberg</w:t>
            </w:r>
          </w:p>
        </w:tc>
        <w:tc>
          <w:tcPr>
            <w:tcW w:w="2200" w:type="dxa"/>
          </w:tcPr>
          <w:p w14:paraId="456186CF" w14:textId="77777777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1673CA5F" w14:textId="732759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797FC0A" w14:textId="2CACD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D73C114" w14:textId="5CC30DEE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1FA526E" w14:textId="3B39202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9942C80" w14:textId="647BEF4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97939F" w14:textId="2F06F4E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8EE4053" w14:textId="27267F8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AF7A8F4" w14:textId="5A19479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6DD7455" w14:textId="48C4A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AFA5C05" w14:textId="31A90B0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D19C664" w14:textId="20DCCDE9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1D4267B" w14:textId="52D5176C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3F062CC" w14:textId="480B20C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51EA6" w14:textId="6FA5B48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30B5A03" w14:textId="2588FD22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363C53D" w14:textId="75927E5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006A163" w14:textId="696A002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2947997" w14:textId="350949C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06052C6" w14:textId="4A545CF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17EF37B" w14:textId="1E4F6C4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FAD622" w14:textId="1CF5C27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B3279EB" w14:textId="7A7BFDA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BF6609" w14:textId="26BA23B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DF9D38B" w14:textId="043549B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B5A09F7" w14:textId="79E79E7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5B719DD" w14:textId="77777777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49086D9" w14:textId="67922DB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09B1F" w14:textId="427BE5B4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6280488" w14:textId="7677A73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56AAC4" w14:textId="77777777" w:rsidR="00A73326" w:rsidRDefault="00A73326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E7E15C2" w14:textId="2615A99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816DD58" w14:textId="10363F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9467FB6" w14:textId="009E485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F5C" w14:paraId="220AF3FD" w14:textId="77777777" w:rsidTr="00294F5C">
        <w:tc>
          <w:tcPr>
            <w:tcW w:w="8296" w:type="dxa"/>
          </w:tcPr>
          <w:p w14:paraId="10C2F3AD" w14:textId="00D8971D" w:rsidR="00294F5C" w:rsidRDefault="00294F5C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Introdução</w:t>
            </w:r>
          </w:p>
        </w:tc>
      </w:tr>
    </w:tbl>
    <w:p w14:paraId="534A795D" w14:textId="1C681D03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D197420" w14:textId="11FD9471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O documento tem por finalidade coletar, analisar e definir necessidade e características gerais da funcionalidade de </w:t>
      </w:r>
      <w:r w:rsidR="00D541EB">
        <w:rPr>
          <w:rFonts w:ascii="Arial" w:hAnsi="Arial" w:cs="Arial"/>
          <w:sz w:val="24"/>
          <w:szCs w:val="24"/>
          <w:lang w:val="pt-BR"/>
        </w:rPr>
        <w:t>Projeto Voluntários</w:t>
      </w:r>
      <w:r w:rsidRPr="00A972B2">
        <w:rPr>
          <w:rFonts w:ascii="Arial" w:hAnsi="Arial" w:cs="Arial"/>
          <w:sz w:val="24"/>
          <w:szCs w:val="24"/>
          <w:lang w:val="pt-BR"/>
        </w:rPr>
        <w:t xml:space="preserve"> que será disponibilizado (via web ou outro sistema).</w:t>
      </w:r>
    </w:p>
    <w:p w14:paraId="2FD79A1B" w14:textId="10D6CE53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Concentra-se nas necessidades identificadas </w:t>
      </w:r>
      <w:r w:rsidR="00D541EB">
        <w:rPr>
          <w:rFonts w:ascii="Arial" w:hAnsi="Arial" w:cs="Arial"/>
          <w:sz w:val="24"/>
          <w:szCs w:val="24"/>
          <w:lang w:val="pt-BR"/>
        </w:rPr>
        <w:t>por Luis Roberto Hilgemberg  para a Primacredi</w:t>
      </w:r>
      <w:r w:rsidR="00A972B2" w:rsidRPr="00A972B2">
        <w:rPr>
          <w:rFonts w:ascii="Arial" w:hAnsi="Arial" w:cs="Arial"/>
          <w:sz w:val="24"/>
          <w:szCs w:val="24"/>
          <w:lang w:val="pt-BR"/>
        </w:rPr>
        <w:t xml:space="preserve">,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para controlar, gerenciar os programas, projetos e voluntários  para prestação de contas aos órgãos responsáveis da cooperativa e </w:t>
      </w:r>
      <w:r w:rsidR="00B0350B">
        <w:rPr>
          <w:rFonts w:ascii="Arial" w:hAnsi="Arial" w:cs="Arial"/>
          <w:sz w:val="24"/>
          <w:szCs w:val="24"/>
          <w:lang w:val="pt-BR"/>
        </w:rPr>
        <w:t>órgãos reguladores.</w:t>
      </w:r>
    </w:p>
    <w:p w14:paraId="0104309E" w14:textId="19F7C07E" w:rsidR="00294F5C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>No escopo deste documento está descrito os limites do projeto, fornecendo a todos os envolvidos uma descrição compreensível das funcionalidades que serão atendidas no projeto.</w:t>
      </w:r>
    </w:p>
    <w:p w14:paraId="50A06BCD" w14:textId="355482FF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7EADA1F7" w14:textId="77777777" w:rsidTr="00A972B2">
        <w:tc>
          <w:tcPr>
            <w:tcW w:w="8296" w:type="dxa"/>
          </w:tcPr>
          <w:p w14:paraId="14B1A903" w14:textId="5F07EEB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Definições, Acrônimos e Abreviações</w:t>
            </w:r>
          </w:p>
        </w:tc>
      </w:tr>
    </w:tbl>
    <w:p w14:paraId="06323D38" w14:textId="2C9DE907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 xml:space="preserve">  Abaixo uma lista dos termos utilizados nesse projeto, a fim de facilitar o entendimento dos envolvidos.</w:t>
      </w:r>
    </w:p>
    <w:p w14:paraId="13393DB6" w14:textId="410172B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670"/>
      </w:tblGrid>
      <w:tr w:rsidR="00A972B2" w14:paraId="71362494" w14:textId="77777777" w:rsidTr="00A972B2">
        <w:tc>
          <w:tcPr>
            <w:tcW w:w="2547" w:type="dxa"/>
          </w:tcPr>
          <w:p w14:paraId="7189AFFF" w14:textId="7ED6F15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Termo</w:t>
            </w:r>
          </w:p>
        </w:tc>
        <w:tc>
          <w:tcPr>
            <w:tcW w:w="5670" w:type="dxa"/>
          </w:tcPr>
          <w:p w14:paraId="4A31BD40" w14:textId="1EF319C3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Descrição</w:t>
            </w:r>
          </w:p>
        </w:tc>
      </w:tr>
      <w:tr w:rsidR="00A972B2" w14:paraId="3354522E" w14:textId="77777777" w:rsidTr="00A972B2">
        <w:tc>
          <w:tcPr>
            <w:tcW w:w="2547" w:type="dxa"/>
          </w:tcPr>
          <w:p w14:paraId="452623EC" w14:textId="16115E5F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WEB</w:t>
            </w:r>
          </w:p>
        </w:tc>
        <w:tc>
          <w:tcPr>
            <w:tcW w:w="5670" w:type="dxa"/>
          </w:tcPr>
          <w:p w14:paraId="633CECC6" w14:textId="2C3FC0E8" w:rsidR="00A972B2" w:rsidRPr="00A972B2" w:rsidRDefault="00F770D0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Referência</w:t>
            </w:r>
            <w:r w:rsidR="00BC790C">
              <w:rPr>
                <w:rFonts w:ascii="Arial" w:hAnsi="Arial" w:cs="Arial"/>
                <w:sz w:val="24"/>
                <w:szCs w:val="24"/>
                <w:lang w:val="pt-BR"/>
              </w:rPr>
              <w:t xml:space="preserve"> a linguagem de programação.</w:t>
            </w:r>
          </w:p>
        </w:tc>
      </w:tr>
      <w:tr w:rsidR="00BC790C" w14:paraId="4B52D23D" w14:textId="77777777" w:rsidTr="00A972B2">
        <w:tc>
          <w:tcPr>
            <w:tcW w:w="2547" w:type="dxa"/>
          </w:tcPr>
          <w:p w14:paraId="6FE7824A" w14:textId="1617B11E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Banco de dados</w:t>
            </w:r>
          </w:p>
        </w:tc>
        <w:tc>
          <w:tcPr>
            <w:tcW w:w="5670" w:type="dxa"/>
          </w:tcPr>
          <w:p w14:paraId="1F7E4CBE" w14:textId="725FB364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Sistemas utilizado para armazenar dados.</w:t>
            </w:r>
          </w:p>
        </w:tc>
      </w:tr>
      <w:tr w:rsidR="00A972B2" w14:paraId="6DDC08DA" w14:textId="77777777" w:rsidTr="00A972B2">
        <w:tc>
          <w:tcPr>
            <w:tcW w:w="2547" w:type="dxa"/>
          </w:tcPr>
          <w:p w14:paraId="44E177EA" w14:textId="6B3E0358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Dados</w:t>
            </w:r>
          </w:p>
        </w:tc>
        <w:tc>
          <w:tcPr>
            <w:tcW w:w="5670" w:type="dxa"/>
          </w:tcPr>
          <w:p w14:paraId="18C2379C" w14:textId="62D18AFF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Informações dos programas, projetos ou voluntários.</w:t>
            </w:r>
          </w:p>
        </w:tc>
      </w:tr>
      <w:tr w:rsidR="00A972B2" w14:paraId="169CA60E" w14:textId="77777777" w:rsidTr="00A972B2">
        <w:tc>
          <w:tcPr>
            <w:tcW w:w="2547" w:type="dxa"/>
          </w:tcPr>
          <w:p w14:paraId="2D4C8157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5670" w:type="dxa"/>
          </w:tcPr>
          <w:p w14:paraId="6B0AC10B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F9B4AD2" w14:textId="396057D3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5B5A2F62" w14:textId="77777777" w:rsidTr="00A972B2">
        <w:tc>
          <w:tcPr>
            <w:tcW w:w="8296" w:type="dxa"/>
          </w:tcPr>
          <w:p w14:paraId="74B4E8F7" w14:textId="78A2588F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Visão Geral</w:t>
            </w:r>
          </w:p>
        </w:tc>
      </w:tr>
    </w:tbl>
    <w:p w14:paraId="477F21FE" w14:textId="77777777" w:rsidR="00FF3DA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</w:r>
    </w:p>
    <w:p w14:paraId="16D559B1" w14:textId="24558DE4" w:rsidR="00A972B2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Este sistema efetuara o controle dos cursos, voluntários, programas e projetos de voluntários da Primacredi. </w:t>
      </w:r>
    </w:p>
    <w:p w14:paraId="013116EF" w14:textId="2B1C2678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efetua</w:t>
      </w:r>
      <w:r w:rsidR="00FD5D09">
        <w:rPr>
          <w:rFonts w:ascii="Arial" w:hAnsi="Arial" w:cs="Arial"/>
          <w:sz w:val="24"/>
          <w:szCs w:val="24"/>
          <w:lang w:val="pt-BR"/>
        </w:rPr>
        <w:t>r</w:t>
      </w:r>
      <w:r>
        <w:rPr>
          <w:rFonts w:ascii="Arial" w:hAnsi="Arial" w:cs="Arial"/>
          <w:sz w:val="24"/>
          <w:szCs w:val="24"/>
          <w:lang w:val="pt-BR"/>
        </w:rPr>
        <w:t xml:space="preserve"> um controle das turmas e demais dependências referente aos programas de voluntariados, doações participações e controle dos demais.</w:t>
      </w:r>
    </w:p>
    <w:p w14:paraId="1F04635C" w14:textId="1AC542C6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FD5D09">
        <w:rPr>
          <w:rFonts w:ascii="Arial" w:hAnsi="Arial" w:cs="Arial"/>
          <w:sz w:val="24"/>
          <w:szCs w:val="24"/>
          <w:lang w:val="pt-BR"/>
        </w:rPr>
        <w:t xml:space="preserve">Ele </w:t>
      </w:r>
      <w:r>
        <w:rPr>
          <w:rFonts w:ascii="Arial" w:hAnsi="Arial" w:cs="Arial"/>
          <w:sz w:val="24"/>
          <w:szCs w:val="24"/>
          <w:lang w:val="pt-BR"/>
        </w:rPr>
        <w:t>vai manter um histórico dos voluntários e dos beneficiados pelos programas bem como também as ações executadas pelos voluntários.</w:t>
      </w:r>
    </w:p>
    <w:p w14:paraId="3FF594B8" w14:textId="747698F0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manter as atas assinadas eletronicamente pelos participantes dos comitês de controle dos programas.</w:t>
      </w:r>
    </w:p>
    <w:p w14:paraId="04D625CE" w14:textId="0EB00906" w:rsidR="0091464B" w:rsidRDefault="00FD5D0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manter também um controle de presença, efetuara cálculos para apontar por mês e ano os voluntários mais assíduos nos trabalhos efetuando um ranking para que o comitê de controle possa premiar esse voluntários.</w:t>
      </w:r>
    </w:p>
    <w:p w14:paraId="1256E687" w14:textId="2936A681" w:rsidR="00FD5D09" w:rsidRPr="00A972B2" w:rsidRDefault="00FD5D0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Manter anotações referentes aos participantes e relatos dos fatos ocorridos durante o desenvolvimento </w:t>
      </w:r>
      <w:r w:rsidR="00657088">
        <w:rPr>
          <w:rFonts w:ascii="Arial" w:hAnsi="Arial" w:cs="Arial"/>
          <w:sz w:val="24"/>
          <w:szCs w:val="24"/>
          <w:lang w:val="pt-BR"/>
        </w:rPr>
        <w:t>dos trabalhos.</w:t>
      </w:r>
    </w:p>
    <w:p w14:paraId="218E402D" w14:textId="6940B75E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2C773C0" w14:textId="68B08E73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855BBCD" w14:textId="6C128222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D174A50" w14:textId="218AB190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0CA9443" w14:textId="56A6BBF5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354E160" w14:textId="6A56C51D" w:rsid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7DB5082B" w14:textId="77777777" w:rsidTr="0000354E">
        <w:tc>
          <w:tcPr>
            <w:tcW w:w="8296" w:type="dxa"/>
          </w:tcPr>
          <w:p w14:paraId="5FC40307" w14:textId="0C0321B8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Escopo</w:t>
            </w:r>
          </w:p>
        </w:tc>
      </w:tr>
    </w:tbl>
    <w:p w14:paraId="1EDE6914" w14:textId="20E987B0" w:rsidR="0000354E" w:rsidRDefault="008274D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O escopo deste documento se limita a fornecer a todos os envolvidos uma descrição compreensível das funcionalidades que serão atendidas no projeto de software.</w:t>
      </w:r>
    </w:p>
    <w:p w14:paraId="723B1AE3" w14:textId="4F1BE190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telas do sistema;</w:t>
      </w:r>
    </w:p>
    <w:p w14:paraId="7B44D068" w14:textId="0F24ECCC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banco de dados;</w:t>
      </w:r>
    </w:p>
    <w:p w14:paraId="169CF79F" w14:textId="6C1C41BE" w:rsidR="00C57A75" w:rsidRDefault="00C57A75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Implementar acessos e controles.</w:t>
      </w:r>
    </w:p>
    <w:p w14:paraId="1312FAE1" w14:textId="77777777" w:rsidR="00C57A75" w:rsidRDefault="00C57A75" w:rsidP="00C57A75">
      <w:pPr>
        <w:pStyle w:val="Endereo"/>
        <w:ind w:left="720"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40B0C1D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D164C64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2208D805" w14:textId="77777777" w:rsidTr="0000354E">
        <w:tc>
          <w:tcPr>
            <w:tcW w:w="8296" w:type="dxa"/>
          </w:tcPr>
          <w:p w14:paraId="455326EB" w14:textId="587371CA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Premissas e restrições</w:t>
            </w:r>
          </w:p>
        </w:tc>
      </w:tr>
    </w:tbl>
    <w:p w14:paraId="107B8F87" w14:textId="03C330FD" w:rsidR="0000354E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Conhecer a estrutura do projeto;</w:t>
      </w:r>
    </w:p>
    <w:p w14:paraId="6B3BE96D" w14:textId="01307813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Entender a regra de negócio do projeto;</w:t>
      </w:r>
    </w:p>
    <w:p w14:paraId="3B7B2C65" w14:textId="07A1957D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 Conclusão da análise de requisitos de ser concluída até 30 de junho de 2021</w:t>
      </w:r>
    </w:p>
    <w:p w14:paraId="5CF0A1A4" w14:textId="0B45A826" w:rsidR="009C043F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layout do banco de dados.</w:t>
      </w:r>
    </w:p>
    <w:p w14:paraId="0A507B38" w14:textId="6C30FAF6" w:rsidR="007C587B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Desenvolver criptografia. </w:t>
      </w:r>
    </w:p>
    <w:p w14:paraId="16E723B2" w14:textId="3C51227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FA39E3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8D14F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581CA396" w14:textId="77777777" w:rsidTr="0000354E">
        <w:tc>
          <w:tcPr>
            <w:tcW w:w="8296" w:type="dxa"/>
          </w:tcPr>
          <w:p w14:paraId="2CF89944" w14:textId="07E00DBD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Principais interessados – Stakeholders</w:t>
            </w:r>
          </w:p>
        </w:tc>
      </w:tr>
    </w:tbl>
    <w:p w14:paraId="5878F6C4" w14:textId="6108A316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043F" w14:paraId="77404AA5" w14:textId="77777777" w:rsidTr="009C043F">
        <w:tc>
          <w:tcPr>
            <w:tcW w:w="4148" w:type="dxa"/>
          </w:tcPr>
          <w:p w14:paraId="3CD08483" w14:textId="3449954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Nome</w:t>
            </w:r>
          </w:p>
        </w:tc>
        <w:tc>
          <w:tcPr>
            <w:tcW w:w="4148" w:type="dxa"/>
          </w:tcPr>
          <w:p w14:paraId="26787C2B" w14:textId="2A08FA48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Cargo</w:t>
            </w:r>
          </w:p>
        </w:tc>
      </w:tr>
      <w:tr w:rsidR="009C043F" w14:paraId="590E6E2D" w14:textId="77777777" w:rsidTr="009C043F">
        <w:tc>
          <w:tcPr>
            <w:tcW w:w="4148" w:type="dxa"/>
          </w:tcPr>
          <w:p w14:paraId="787C91A7" w14:textId="636B86EB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Luiz Roberto Hilgemberg</w:t>
            </w:r>
          </w:p>
        </w:tc>
        <w:tc>
          <w:tcPr>
            <w:tcW w:w="4148" w:type="dxa"/>
          </w:tcPr>
          <w:p w14:paraId="5DEC9B4B" w14:textId="5BF3611D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TI</w:t>
            </w:r>
          </w:p>
        </w:tc>
      </w:tr>
      <w:tr w:rsidR="009C043F" w14:paraId="638A3FED" w14:textId="77777777" w:rsidTr="009C043F">
        <w:tc>
          <w:tcPr>
            <w:tcW w:w="4148" w:type="dxa"/>
          </w:tcPr>
          <w:p w14:paraId="19A59DB3" w14:textId="01A710BB" w:rsidR="00C555B1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Pessoa envolvida na análise</w:t>
            </w:r>
          </w:p>
        </w:tc>
        <w:tc>
          <w:tcPr>
            <w:tcW w:w="4148" w:type="dxa"/>
          </w:tcPr>
          <w:p w14:paraId="019F9E58" w14:textId="7B05FE8A" w:rsidR="009C043F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Cargo na empresa</w:t>
            </w:r>
          </w:p>
        </w:tc>
      </w:tr>
      <w:tr w:rsidR="009C043F" w14:paraId="1113BD4B" w14:textId="77777777" w:rsidTr="009C043F">
        <w:tc>
          <w:tcPr>
            <w:tcW w:w="4148" w:type="dxa"/>
          </w:tcPr>
          <w:p w14:paraId="49C35C83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148" w:type="dxa"/>
          </w:tcPr>
          <w:p w14:paraId="66C0E4BB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23657E7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97D2531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4797F6D9" w14:textId="77777777" w:rsidTr="0000354E">
        <w:tc>
          <w:tcPr>
            <w:tcW w:w="8296" w:type="dxa"/>
          </w:tcPr>
          <w:p w14:paraId="29F56E5F" w14:textId="00D2CE15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Protótipos</w:t>
            </w:r>
          </w:p>
        </w:tc>
      </w:tr>
    </w:tbl>
    <w:p w14:paraId="4753A2BB" w14:textId="2BE5AF7C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589FAEB" w14:textId="417CE216" w:rsidR="0000354E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t>Mockups</w:t>
      </w:r>
      <w:proofErr w:type="spellEnd"/>
      <w:r>
        <w:rPr>
          <w:rFonts w:ascii="Arial" w:hAnsi="Arial" w:cs="Arial"/>
          <w:sz w:val="24"/>
          <w:szCs w:val="24"/>
          <w:lang w:val="pt-BR"/>
        </w:rPr>
        <w:t>.</w:t>
      </w:r>
    </w:p>
    <w:p w14:paraId="6EFA2EBF" w14:textId="0EE03D8A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BA59D31" w14:textId="2B8C344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CBE223E" w14:textId="653482E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A8FDF92" w14:textId="6C80A839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C277CA" w14:textId="257A353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C580E44" w14:textId="392822A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3C5C28C" w14:textId="772AC8DB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F687B69" w14:textId="26533CBE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24E1771" w14:textId="77777777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04C3BFF" w14:textId="07A65B8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4117B13" w14:textId="7DAB3885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CA432DA" w14:textId="323FA00D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DEBD7CE" w14:textId="6BC2E5C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043F" w14:paraId="6A2A7B94" w14:textId="77777777" w:rsidTr="009C043F">
        <w:tc>
          <w:tcPr>
            <w:tcW w:w="8296" w:type="dxa"/>
          </w:tcPr>
          <w:p w14:paraId="02F41DDE" w14:textId="67E242B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Necessidades e Funcionalidades</w:t>
            </w:r>
          </w:p>
        </w:tc>
      </w:tr>
    </w:tbl>
    <w:p w14:paraId="19EE4897" w14:textId="5AE8EE11" w:rsidR="000834F1" w:rsidRDefault="000834F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BB38E9">
        <w:rPr>
          <w:rFonts w:ascii="Arial" w:hAnsi="Arial" w:cs="Arial"/>
          <w:sz w:val="24"/>
          <w:szCs w:val="24"/>
          <w:lang w:val="pt-BR"/>
        </w:rPr>
        <w:t>A seguir estão descritas as necessidades de alteração e implementação dentro do Sistema.</w:t>
      </w:r>
    </w:p>
    <w:p w14:paraId="3501F5B7" w14:textId="77777777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12AF31BC" w14:textId="77777777" w:rsidTr="0058765F">
        <w:tc>
          <w:tcPr>
            <w:tcW w:w="8217" w:type="dxa"/>
            <w:gridSpan w:val="2"/>
          </w:tcPr>
          <w:p w14:paraId="1FA18670" w14:textId="3EB29CF2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01</w:t>
            </w:r>
          </w:p>
        </w:tc>
      </w:tr>
      <w:tr w:rsidR="0058765F" w14:paraId="124382E7" w14:textId="77777777" w:rsidTr="0058765F">
        <w:tc>
          <w:tcPr>
            <w:tcW w:w="8217" w:type="dxa"/>
            <w:gridSpan w:val="2"/>
          </w:tcPr>
          <w:p w14:paraId="1C9B70CF" w14:textId="203777C2" w:rsidR="0058765F" w:rsidRP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Tela de login</w:t>
            </w:r>
            <w:r w:rsidR="0073368E"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</w:p>
        </w:tc>
      </w:tr>
      <w:tr w:rsidR="0058765F" w14:paraId="403215F3" w14:textId="77777777" w:rsidTr="0058765F">
        <w:tc>
          <w:tcPr>
            <w:tcW w:w="1271" w:type="dxa"/>
          </w:tcPr>
          <w:p w14:paraId="43019941" w14:textId="13C839E8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2F613B70" w14:textId="38A56A80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DB48733" w14:textId="77777777" w:rsidTr="0058765F">
        <w:tc>
          <w:tcPr>
            <w:tcW w:w="1271" w:type="dxa"/>
          </w:tcPr>
          <w:p w14:paraId="5C80D215" w14:textId="341A6147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5508626B" w14:textId="360CAE3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de acesso</w:t>
            </w:r>
          </w:p>
        </w:tc>
      </w:tr>
      <w:tr w:rsidR="0058765F" w14:paraId="2BDFB78B" w14:textId="77777777" w:rsidTr="0058765F">
        <w:tc>
          <w:tcPr>
            <w:tcW w:w="1271" w:type="dxa"/>
          </w:tcPr>
          <w:p w14:paraId="51B391AF" w14:textId="0A45F1C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02 </w:t>
            </w:r>
          </w:p>
        </w:tc>
        <w:tc>
          <w:tcPr>
            <w:tcW w:w="6946" w:type="dxa"/>
          </w:tcPr>
          <w:p w14:paraId="70E8BE76" w14:textId="39B5C29C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Registro dos usuários do sistema</w:t>
            </w:r>
          </w:p>
        </w:tc>
      </w:tr>
      <w:tr w:rsidR="0058765F" w14:paraId="79AE2BA4" w14:textId="77777777" w:rsidTr="0058765F">
        <w:tc>
          <w:tcPr>
            <w:tcW w:w="1271" w:type="dxa"/>
          </w:tcPr>
          <w:p w14:paraId="409120F2" w14:textId="03BE09AB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1AA9A867" w14:textId="4C6550FD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Segurança das informações</w:t>
            </w:r>
          </w:p>
        </w:tc>
      </w:tr>
      <w:tr w:rsidR="0058765F" w14:paraId="7FD11C19" w14:textId="77777777" w:rsidTr="0058765F">
        <w:tc>
          <w:tcPr>
            <w:tcW w:w="1271" w:type="dxa"/>
          </w:tcPr>
          <w:p w14:paraId="29CD2392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3DDA6E95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31D53924" w14:textId="1515962B" w:rsidR="00BB38E9" w:rsidRDefault="00BB38E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AE149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60495A57" w14:textId="77777777" w:rsidTr="00D64D0F">
        <w:tc>
          <w:tcPr>
            <w:tcW w:w="8217" w:type="dxa"/>
            <w:gridSpan w:val="2"/>
          </w:tcPr>
          <w:p w14:paraId="19A16917" w14:textId="06834C7D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2</w:t>
            </w:r>
          </w:p>
        </w:tc>
      </w:tr>
      <w:tr w:rsidR="0058765F" w14:paraId="347A2E7B" w14:textId="77777777" w:rsidTr="00D64D0F">
        <w:tc>
          <w:tcPr>
            <w:tcW w:w="8217" w:type="dxa"/>
            <w:gridSpan w:val="2"/>
          </w:tcPr>
          <w:p w14:paraId="791BA447" w14:textId="0F49BA4F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50A0C1D4" w14:textId="77777777" w:rsidTr="00D64D0F">
        <w:tc>
          <w:tcPr>
            <w:tcW w:w="1271" w:type="dxa"/>
          </w:tcPr>
          <w:p w14:paraId="4E55F3BB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52743EF9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55715C88" w14:textId="77777777" w:rsidTr="00D64D0F">
        <w:tc>
          <w:tcPr>
            <w:tcW w:w="1271" w:type="dxa"/>
          </w:tcPr>
          <w:p w14:paraId="4238C705" w14:textId="5B425FC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1737DEF7" w14:textId="7ADE1DBA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 acesso</w:t>
            </w:r>
          </w:p>
        </w:tc>
      </w:tr>
      <w:tr w:rsidR="0058765F" w14:paraId="4335A3CF" w14:textId="77777777" w:rsidTr="00D64D0F">
        <w:tc>
          <w:tcPr>
            <w:tcW w:w="1271" w:type="dxa"/>
          </w:tcPr>
          <w:p w14:paraId="78F7AD16" w14:textId="45C8CA9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50B82378" w14:textId="7C1BF817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os voluntários</w:t>
            </w:r>
          </w:p>
        </w:tc>
      </w:tr>
      <w:tr w:rsidR="0058765F" w14:paraId="746E711A" w14:textId="77777777" w:rsidTr="00D64D0F">
        <w:tc>
          <w:tcPr>
            <w:tcW w:w="1271" w:type="dxa"/>
          </w:tcPr>
          <w:p w14:paraId="7BDA27A5" w14:textId="00E483F9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7B2FD0E9" w14:textId="7F966013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Controlas os programas</w:t>
            </w:r>
          </w:p>
        </w:tc>
      </w:tr>
      <w:tr w:rsidR="0058765F" w14:paraId="1AB2B93E" w14:textId="77777777" w:rsidTr="00D64D0F">
        <w:tc>
          <w:tcPr>
            <w:tcW w:w="1271" w:type="dxa"/>
          </w:tcPr>
          <w:p w14:paraId="4BF5F964" w14:textId="1DDFDCA0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04</w:t>
            </w:r>
          </w:p>
        </w:tc>
        <w:tc>
          <w:tcPr>
            <w:tcW w:w="6946" w:type="dxa"/>
          </w:tcPr>
          <w:p w14:paraId="366D506A" w14:textId="6852FCC8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os projetos</w:t>
            </w:r>
          </w:p>
        </w:tc>
      </w:tr>
      <w:tr w:rsidR="0091464B" w14:paraId="361277A6" w14:textId="77777777" w:rsidTr="00D64D0F">
        <w:tc>
          <w:tcPr>
            <w:tcW w:w="1271" w:type="dxa"/>
          </w:tcPr>
          <w:p w14:paraId="6B07D227" w14:textId="638A578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05</w:t>
            </w:r>
          </w:p>
        </w:tc>
        <w:tc>
          <w:tcPr>
            <w:tcW w:w="6946" w:type="dxa"/>
          </w:tcPr>
          <w:p w14:paraId="261606E0" w14:textId="5E76A2FA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Comitês</w:t>
            </w:r>
          </w:p>
        </w:tc>
      </w:tr>
      <w:tr w:rsidR="0091464B" w14:paraId="0305D6EA" w14:textId="77777777" w:rsidTr="00D64D0F">
        <w:tc>
          <w:tcPr>
            <w:tcW w:w="1271" w:type="dxa"/>
          </w:tcPr>
          <w:p w14:paraId="7D84DE96" w14:textId="144898D8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06</w:t>
            </w:r>
          </w:p>
        </w:tc>
        <w:tc>
          <w:tcPr>
            <w:tcW w:w="6946" w:type="dxa"/>
          </w:tcPr>
          <w:p w14:paraId="6D5C250A" w14:textId="721D9DC7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Beneficiados</w:t>
            </w:r>
          </w:p>
        </w:tc>
      </w:tr>
      <w:tr w:rsidR="0091464B" w14:paraId="0AF63A85" w14:textId="77777777" w:rsidTr="00D64D0F">
        <w:tc>
          <w:tcPr>
            <w:tcW w:w="1271" w:type="dxa"/>
          </w:tcPr>
          <w:p w14:paraId="1212803D" w14:textId="6E17880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07</w:t>
            </w:r>
          </w:p>
        </w:tc>
        <w:tc>
          <w:tcPr>
            <w:tcW w:w="6946" w:type="dxa"/>
          </w:tcPr>
          <w:p w14:paraId="6ACE6499" w14:textId="5904B552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Doação</w:t>
            </w:r>
          </w:p>
        </w:tc>
      </w:tr>
      <w:tr w:rsidR="0091464B" w14:paraId="31AEFCA4" w14:textId="77777777" w:rsidTr="00D64D0F">
        <w:tc>
          <w:tcPr>
            <w:tcW w:w="1271" w:type="dxa"/>
          </w:tcPr>
          <w:p w14:paraId="232FBA63" w14:textId="1A0D8C2B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08</w:t>
            </w:r>
          </w:p>
        </w:tc>
        <w:tc>
          <w:tcPr>
            <w:tcW w:w="6946" w:type="dxa"/>
          </w:tcPr>
          <w:p w14:paraId="790E3909" w14:textId="55970BD8" w:rsidR="0081429C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Controle </w:t>
            </w:r>
            <w:r w:rsidR="00035F29">
              <w:rPr>
                <w:rFonts w:ascii="Arial" w:hAnsi="Arial" w:cs="Arial"/>
                <w:sz w:val="24"/>
                <w:szCs w:val="24"/>
                <w:lang w:val="pt-BR"/>
              </w:rPr>
              <w:t>P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arceiros</w:t>
            </w:r>
          </w:p>
        </w:tc>
      </w:tr>
      <w:tr w:rsidR="0091464B" w14:paraId="7393B059" w14:textId="77777777" w:rsidTr="00D64D0F">
        <w:tc>
          <w:tcPr>
            <w:tcW w:w="1271" w:type="dxa"/>
          </w:tcPr>
          <w:p w14:paraId="1DB6BA32" w14:textId="1DA376D4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09</w:t>
            </w:r>
          </w:p>
        </w:tc>
        <w:tc>
          <w:tcPr>
            <w:tcW w:w="6946" w:type="dxa"/>
          </w:tcPr>
          <w:p w14:paraId="0611CA89" w14:textId="0B89176F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Relatórios  </w:t>
            </w:r>
          </w:p>
        </w:tc>
      </w:tr>
      <w:tr w:rsidR="0091464B" w14:paraId="42DC4968" w14:textId="77777777" w:rsidTr="00D64D0F">
        <w:tc>
          <w:tcPr>
            <w:tcW w:w="1271" w:type="dxa"/>
          </w:tcPr>
          <w:p w14:paraId="03E14A96" w14:textId="1D9217AA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10</w:t>
            </w:r>
          </w:p>
        </w:tc>
        <w:tc>
          <w:tcPr>
            <w:tcW w:w="6946" w:type="dxa"/>
          </w:tcPr>
          <w:p w14:paraId="74F70088" w14:textId="720F0B36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sobre o desenvolvimento dos voluntários no programa.</w:t>
            </w:r>
          </w:p>
        </w:tc>
      </w:tr>
      <w:tr w:rsidR="0091464B" w14:paraId="32D0F28B" w14:textId="77777777" w:rsidTr="00D64D0F">
        <w:tc>
          <w:tcPr>
            <w:tcW w:w="1271" w:type="dxa"/>
          </w:tcPr>
          <w:p w14:paraId="75E41DFF" w14:textId="0BA2F21F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11</w:t>
            </w:r>
          </w:p>
        </w:tc>
        <w:tc>
          <w:tcPr>
            <w:tcW w:w="6946" w:type="dxa"/>
          </w:tcPr>
          <w:p w14:paraId="4B5FBC8B" w14:textId="3EAF518F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Manter ata das reuniões dos comitês.</w:t>
            </w:r>
          </w:p>
        </w:tc>
      </w:tr>
      <w:tr w:rsidR="0091464B" w14:paraId="64A1E307" w14:textId="77777777" w:rsidTr="00D64D0F">
        <w:tc>
          <w:tcPr>
            <w:tcW w:w="1271" w:type="dxa"/>
          </w:tcPr>
          <w:p w14:paraId="79A8E0FE" w14:textId="217A281E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12</w:t>
            </w:r>
          </w:p>
        </w:tc>
        <w:tc>
          <w:tcPr>
            <w:tcW w:w="6946" w:type="dxa"/>
          </w:tcPr>
          <w:p w14:paraId="5ECC7498" w14:textId="0D72EB2B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Manter os relatos dos fatos e melhorias dos programas e projetos.</w:t>
            </w:r>
          </w:p>
        </w:tc>
      </w:tr>
      <w:tr w:rsidR="007C587B" w14:paraId="5CCF8369" w14:textId="77777777" w:rsidTr="00D64D0F">
        <w:tc>
          <w:tcPr>
            <w:tcW w:w="1271" w:type="dxa"/>
          </w:tcPr>
          <w:p w14:paraId="56A3AF30" w14:textId="026310B5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13</w:t>
            </w:r>
          </w:p>
        </w:tc>
        <w:tc>
          <w:tcPr>
            <w:tcW w:w="6946" w:type="dxa"/>
          </w:tcPr>
          <w:p w14:paraId="6084AC36" w14:textId="2FA78D4D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dos itens doados e os beneficiados</w:t>
            </w:r>
          </w:p>
        </w:tc>
      </w:tr>
    </w:tbl>
    <w:p w14:paraId="557944FB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4C404D9" w14:textId="285839A3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1EE6B43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09E2E58E" w14:textId="77777777" w:rsidTr="00D64D0F">
        <w:tc>
          <w:tcPr>
            <w:tcW w:w="8217" w:type="dxa"/>
            <w:gridSpan w:val="2"/>
          </w:tcPr>
          <w:p w14:paraId="4295DA42" w14:textId="0D1578EF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 w:rsidR="00141D8C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</w:t>
            </w:r>
          </w:p>
        </w:tc>
      </w:tr>
      <w:tr w:rsidR="0058765F" w14:paraId="225079F4" w14:textId="77777777" w:rsidTr="00D64D0F">
        <w:tc>
          <w:tcPr>
            <w:tcW w:w="8217" w:type="dxa"/>
            <w:gridSpan w:val="2"/>
          </w:tcPr>
          <w:p w14:paraId="608D2850" w14:textId="28A75036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7EE5A74F" w14:textId="77777777" w:rsidTr="00D64D0F">
        <w:tc>
          <w:tcPr>
            <w:tcW w:w="1271" w:type="dxa"/>
          </w:tcPr>
          <w:p w14:paraId="046346E8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6FA3EDC6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3573E53" w14:textId="77777777" w:rsidTr="00D64D0F">
        <w:tc>
          <w:tcPr>
            <w:tcW w:w="1271" w:type="dxa"/>
          </w:tcPr>
          <w:p w14:paraId="4B506E92" w14:textId="2842FBE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67AEAE07" w14:textId="4BDB63A1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e ajustar os controle do sistemas</w:t>
            </w:r>
          </w:p>
        </w:tc>
      </w:tr>
      <w:tr w:rsidR="0058765F" w14:paraId="37DD455E" w14:textId="77777777" w:rsidTr="00D64D0F">
        <w:tc>
          <w:tcPr>
            <w:tcW w:w="1271" w:type="dxa"/>
          </w:tcPr>
          <w:p w14:paraId="34FED2B1" w14:textId="5377352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2EE5904A" w14:textId="5607104A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ajustes nas telas e permissões</w:t>
            </w:r>
          </w:p>
        </w:tc>
      </w:tr>
      <w:tr w:rsidR="0058765F" w14:paraId="190673CA" w14:textId="77777777" w:rsidTr="00D64D0F">
        <w:tc>
          <w:tcPr>
            <w:tcW w:w="1271" w:type="dxa"/>
          </w:tcPr>
          <w:p w14:paraId="3EBB02DC" w14:textId="427E0740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2769985A" w14:textId="4AECAFFD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Desenvolver relatórios </w:t>
            </w:r>
          </w:p>
        </w:tc>
      </w:tr>
      <w:tr w:rsidR="0058765F" w14:paraId="402833E3" w14:textId="77777777" w:rsidTr="00D64D0F">
        <w:tc>
          <w:tcPr>
            <w:tcW w:w="1271" w:type="dxa"/>
          </w:tcPr>
          <w:p w14:paraId="2794BD9D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103AF07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15B74D0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BA7DDA2" w14:textId="77777777" w:rsidR="0058765F" w:rsidRPr="00A972B2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sectPr w:rsidR="0058765F" w:rsidRPr="00A972B2" w:rsidSect="003F1819">
      <w:headerReference w:type="default" r:id="rId12"/>
      <w:footerReference w:type="default" r:id="rId13"/>
      <w:pgSz w:w="11906" w:h="16838" w:code="9"/>
      <w:pgMar w:top="1440" w:right="1080" w:bottom="1440" w:left="1080" w:header="567" w:footer="397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B781C" w14:textId="77777777" w:rsidR="003600D1" w:rsidRDefault="003600D1" w:rsidP="001C66AD">
      <w:pPr>
        <w:spacing w:after="0" w:line="240" w:lineRule="auto"/>
      </w:pPr>
      <w:r>
        <w:separator/>
      </w:r>
    </w:p>
  </w:endnote>
  <w:endnote w:type="continuationSeparator" w:id="0">
    <w:p w14:paraId="48546595" w14:textId="77777777" w:rsidR="003600D1" w:rsidRDefault="003600D1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DFDF8FE-F1D1-4C64-8C81-57B80EC32F75}"/>
    <w:embedBold r:id="rId2" w:fontKey="{417557F0-801E-4647-961C-5E2E16FCF023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7224EB9-6ACF-4C0E-8F76-D70639C64FEC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A5C7507C-39DF-4A5C-85B7-357DDF6EBC4B}"/>
    <w:embedBold r:id="rId5" w:fontKey="{5CE967F3-7D27-4591-AC40-83F1337C045E}"/>
    <w:embedItalic r:id="rId6" w:fontKey="{7A9E8916-E20D-4EBD-9709-31881FA1E664}"/>
    <w:embedBoldItalic r:id="rId7" w:fontKey="{07083E22-DE38-4A21-87D0-B5CAFB130844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470275DE-786A-4F1B-9875-A8F738A5DCB9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62425" w14:textId="1B3F4B98" w:rsidR="00225FBE" w:rsidRDefault="00225FBE" w:rsidP="00752DC6">
    <w:pPr>
      <w:pStyle w:val="Endereo"/>
      <w:ind w:right="107"/>
      <w:rPr>
        <w:color w:val="041413" w:themeColor="text2" w:themeShade="80"/>
      </w:rPr>
    </w:pP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Doc. Visão – Versão 1.0 – 2021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.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  <w:t xml:space="preserve">     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Página</w:t>
    </w:r>
    <w:r>
      <w:rPr>
        <w:color w:val="25C4BB" w:themeColor="text2" w:themeTint="99"/>
        <w:lang w:val="pt-BR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pt-BR"/>
      </w:rPr>
      <w:t>1</w:t>
    </w:r>
    <w:r>
      <w:fldChar w:fldCharType="end"/>
    </w:r>
    <w:r>
      <w:rPr>
        <w:lang w:val="pt-BR"/>
      </w:rPr>
      <w:t xml:space="preserve"> | </w:t>
    </w:r>
    <w:fldSimple w:instr="NUMPAGES  \* Arabic  \* MERGEFORMAT">
      <w:r>
        <w:rPr>
          <w:lang w:val="pt-BR"/>
        </w:rPr>
        <w:t>1</w:t>
      </w:r>
    </w:fldSimple>
  </w:p>
  <w:p w14:paraId="289757DC" w14:textId="3BB282FD" w:rsidR="004674DE" w:rsidRPr="00225FBE" w:rsidRDefault="004674DE" w:rsidP="00225F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E9F2D" w14:textId="77777777" w:rsidR="003600D1" w:rsidRDefault="003600D1" w:rsidP="001C66AD">
      <w:pPr>
        <w:spacing w:after="0" w:line="240" w:lineRule="auto"/>
      </w:pPr>
      <w:r>
        <w:separator/>
      </w:r>
    </w:p>
  </w:footnote>
  <w:footnote w:type="continuationSeparator" w:id="0">
    <w:p w14:paraId="6F036B34" w14:textId="77777777" w:rsidR="003600D1" w:rsidRDefault="003600D1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79DF4" w14:textId="0228A8D2" w:rsidR="00691944" w:rsidRDefault="00691944" w:rsidP="004674DE">
    <w:pPr>
      <w:pStyle w:val="Cabealho"/>
      <w:jc w:val="right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31BFC2E" wp14:editId="001B477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020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020"/>
                        <a:chOff x="0" y="0"/>
                        <a:chExt cx="7773324" cy="10065020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5916B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1BFC2E" id="Grupo 2086" o:spid="_x0000_s1029" alt="&quot;&quot;" style="position:absolute;left:0;text-align:left;margin-left:0;margin-top:0;width:612.05pt;height:792.5pt;z-index:251678720;mso-width-percent:1005;mso-position-horizontal:center;mso-position-horizontal-relative:page;mso-position-vertical:top;mso-position-vertical-relative:page;mso-width-percent:1005" coordsize="77733,10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">
              <v:group id="Grupo 1024" o:spid="_x0000_s1030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31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2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3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2" o:spid="_x0000_s1034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5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7845916B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6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7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8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9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40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41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2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3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4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5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6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7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8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9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50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51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2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3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4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5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6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7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8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9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60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61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2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3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4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5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6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7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8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9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70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71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2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3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4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5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6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7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8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9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80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81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2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3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4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5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6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7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8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9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90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91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2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3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4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5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6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7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8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9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100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101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2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3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4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5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6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7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8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9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10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11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2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3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4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5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6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7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8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9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20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21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2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3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4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5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6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7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8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9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30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31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2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3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4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5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6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7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8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9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40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41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2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3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4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5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6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7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8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9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50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51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2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3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4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5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6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7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8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9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60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61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2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3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4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5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6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7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8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9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70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71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2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3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4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5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6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7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8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9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80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81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2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3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4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5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6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7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8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9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90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91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2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3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4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5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D541EB">
      <w:rPr>
        <w:lang w:val="pt-BR"/>
      </w:rPr>
      <w:t>PROJETO VOLUNTARIOS</w:t>
    </w:r>
    <w:r w:rsidR="004674DE">
      <w:rPr>
        <w:lang w:val="pt-BR"/>
      </w:rPr>
      <w:t xml:space="preserve"> </w:t>
    </w:r>
  </w:p>
  <w:p w14:paraId="3DB5F60F" w14:textId="4E20FD70" w:rsidR="004674DE" w:rsidRPr="00D90F4C" w:rsidRDefault="004674DE" w:rsidP="004674DE">
    <w:pPr>
      <w:pStyle w:val="Cabealho"/>
      <w:jc w:val="right"/>
      <w:rPr>
        <w:lang w:val="pt-BR"/>
      </w:rPr>
    </w:pPr>
    <w:r>
      <w:rPr>
        <w:lang w:val="pt-BR"/>
      </w:rPr>
      <w:t>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FC94993"/>
    <w:multiLevelType w:val="hybridMultilevel"/>
    <w:tmpl w:val="278447B4"/>
    <w:lvl w:ilvl="0" w:tplc="520603E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36354A"/>
    <w:multiLevelType w:val="hybridMultilevel"/>
    <w:tmpl w:val="49A6B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B12EE"/>
    <w:multiLevelType w:val="hybridMultilevel"/>
    <w:tmpl w:val="0EFE7E1E"/>
    <w:lvl w:ilvl="0" w:tplc="ED98AA20">
      <w:start w:val="1"/>
      <w:numFmt w:val="bullet"/>
      <w:lvlText w:val="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2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3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48D3232"/>
    <w:multiLevelType w:val="hybridMultilevel"/>
    <w:tmpl w:val="E708D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BA8246D"/>
    <w:multiLevelType w:val="hybridMultilevel"/>
    <w:tmpl w:val="9EC804E4"/>
    <w:lvl w:ilvl="0" w:tplc="EE24A514"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5" w15:restartNumberingAfterBreak="0">
    <w:nsid w:val="7DBD066D"/>
    <w:multiLevelType w:val="hybridMultilevel"/>
    <w:tmpl w:val="F04E64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7"/>
  </w:num>
  <w:num w:numId="3">
    <w:abstractNumId w:val="27"/>
  </w:num>
  <w:num w:numId="4">
    <w:abstractNumId w:val="22"/>
  </w:num>
  <w:num w:numId="5">
    <w:abstractNumId w:val="23"/>
  </w:num>
  <w:num w:numId="6">
    <w:abstractNumId w:val="31"/>
  </w:num>
  <w:num w:numId="7">
    <w:abstractNumId w:val="16"/>
  </w:num>
  <w:num w:numId="8">
    <w:abstractNumId w:val="20"/>
  </w:num>
  <w:num w:numId="9">
    <w:abstractNumId w:val="29"/>
  </w:num>
  <w:num w:numId="10">
    <w:abstractNumId w:val="10"/>
  </w:num>
  <w:num w:numId="11">
    <w:abstractNumId w:val="15"/>
  </w:num>
  <w:num w:numId="12">
    <w:abstractNumId w:val="6"/>
  </w:num>
  <w:num w:numId="13">
    <w:abstractNumId w:val="11"/>
  </w:num>
  <w:num w:numId="14">
    <w:abstractNumId w:val="19"/>
  </w:num>
  <w:num w:numId="15">
    <w:abstractNumId w:val="18"/>
  </w:num>
  <w:num w:numId="16">
    <w:abstractNumId w:val="28"/>
  </w:num>
  <w:num w:numId="17">
    <w:abstractNumId w:val="12"/>
  </w:num>
  <w:num w:numId="18">
    <w:abstractNumId w:val="34"/>
  </w:num>
  <w:num w:numId="19">
    <w:abstractNumId w:val="30"/>
  </w:num>
  <w:num w:numId="20">
    <w:abstractNumId w:val="24"/>
  </w:num>
  <w:num w:numId="21">
    <w:abstractNumId w:val="32"/>
  </w:num>
  <w:num w:numId="22">
    <w:abstractNumId w:val="14"/>
  </w:num>
  <w:num w:numId="23">
    <w:abstractNumId w:val="5"/>
  </w:num>
  <w:num w:numId="24">
    <w:abstractNumId w:val="13"/>
  </w:num>
  <w:num w:numId="25">
    <w:abstractNumId w:val="25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6"/>
  </w:num>
  <w:num w:numId="32">
    <w:abstractNumId w:val="7"/>
  </w:num>
  <w:num w:numId="33">
    <w:abstractNumId w:val="9"/>
  </w:num>
  <w:num w:numId="34">
    <w:abstractNumId w:val="35"/>
  </w:num>
  <w:num w:numId="35">
    <w:abstractNumId w:val="8"/>
  </w:num>
  <w:num w:numId="36">
    <w:abstractNumId w:val="33"/>
  </w:num>
  <w:num w:numId="37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37"/>
    <w:rsid w:val="0000354E"/>
    <w:rsid w:val="00020F8E"/>
    <w:rsid w:val="00035F29"/>
    <w:rsid w:val="00040BA0"/>
    <w:rsid w:val="00052382"/>
    <w:rsid w:val="000567A5"/>
    <w:rsid w:val="0006568A"/>
    <w:rsid w:val="000668CE"/>
    <w:rsid w:val="00071B1F"/>
    <w:rsid w:val="00076F0F"/>
    <w:rsid w:val="000834F1"/>
    <w:rsid w:val="00084253"/>
    <w:rsid w:val="000D1F49"/>
    <w:rsid w:val="000E0945"/>
    <w:rsid w:val="00141545"/>
    <w:rsid w:val="00141D8C"/>
    <w:rsid w:val="001632C0"/>
    <w:rsid w:val="001727CA"/>
    <w:rsid w:val="001B0B3A"/>
    <w:rsid w:val="001C171C"/>
    <w:rsid w:val="001C4039"/>
    <w:rsid w:val="001C66AD"/>
    <w:rsid w:val="001D38B2"/>
    <w:rsid w:val="001E7FCD"/>
    <w:rsid w:val="001F3377"/>
    <w:rsid w:val="00220CFC"/>
    <w:rsid w:val="00225FBE"/>
    <w:rsid w:val="00294F5C"/>
    <w:rsid w:val="002A57FC"/>
    <w:rsid w:val="002C56E6"/>
    <w:rsid w:val="003560DF"/>
    <w:rsid w:val="003600D1"/>
    <w:rsid w:val="00361E11"/>
    <w:rsid w:val="003F1819"/>
    <w:rsid w:val="0040090B"/>
    <w:rsid w:val="00414DE4"/>
    <w:rsid w:val="00433D57"/>
    <w:rsid w:val="0046302A"/>
    <w:rsid w:val="004674DE"/>
    <w:rsid w:val="00487D2D"/>
    <w:rsid w:val="004D5D62"/>
    <w:rsid w:val="004E6DEC"/>
    <w:rsid w:val="004F298B"/>
    <w:rsid w:val="00504AA9"/>
    <w:rsid w:val="005112D0"/>
    <w:rsid w:val="00527913"/>
    <w:rsid w:val="00533D86"/>
    <w:rsid w:val="00555681"/>
    <w:rsid w:val="00577E06"/>
    <w:rsid w:val="0058765F"/>
    <w:rsid w:val="005A3BF7"/>
    <w:rsid w:val="005F2035"/>
    <w:rsid w:val="005F52D8"/>
    <w:rsid w:val="005F7990"/>
    <w:rsid w:val="00600AC2"/>
    <w:rsid w:val="00622682"/>
    <w:rsid w:val="0063739C"/>
    <w:rsid w:val="00646F09"/>
    <w:rsid w:val="00657088"/>
    <w:rsid w:val="00691944"/>
    <w:rsid w:val="006B248A"/>
    <w:rsid w:val="006B2E3A"/>
    <w:rsid w:val="00703BBA"/>
    <w:rsid w:val="00727403"/>
    <w:rsid w:val="0073368E"/>
    <w:rsid w:val="007466B2"/>
    <w:rsid w:val="00752DC6"/>
    <w:rsid w:val="00770F25"/>
    <w:rsid w:val="007B0A85"/>
    <w:rsid w:val="007B2E52"/>
    <w:rsid w:val="007B30D7"/>
    <w:rsid w:val="007B6508"/>
    <w:rsid w:val="007C587B"/>
    <w:rsid w:val="007C6A52"/>
    <w:rsid w:val="008119CC"/>
    <w:rsid w:val="008136C1"/>
    <w:rsid w:val="0081429C"/>
    <w:rsid w:val="0082043E"/>
    <w:rsid w:val="008274D1"/>
    <w:rsid w:val="0083325E"/>
    <w:rsid w:val="0086719D"/>
    <w:rsid w:val="00897331"/>
    <w:rsid w:val="008E203A"/>
    <w:rsid w:val="0091229C"/>
    <w:rsid w:val="0091464B"/>
    <w:rsid w:val="009360E3"/>
    <w:rsid w:val="00940E73"/>
    <w:rsid w:val="00950D39"/>
    <w:rsid w:val="009809E7"/>
    <w:rsid w:val="0098597D"/>
    <w:rsid w:val="00991FA9"/>
    <w:rsid w:val="009C043F"/>
    <w:rsid w:val="009E6D37"/>
    <w:rsid w:val="009F49EA"/>
    <w:rsid w:val="009F619A"/>
    <w:rsid w:val="009F6DDE"/>
    <w:rsid w:val="00A254B7"/>
    <w:rsid w:val="00A370A8"/>
    <w:rsid w:val="00A73326"/>
    <w:rsid w:val="00A73847"/>
    <w:rsid w:val="00A77120"/>
    <w:rsid w:val="00A90467"/>
    <w:rsid w:val="00A90859"/>
    <w:rsid w:val="00A972B2"/>
    <w:rsid w:val="00A97B76"/>
    <w:rsid w:val="00AA1F55"/>
    <w:rsid w:val="00AE1634"/>
    <w:rsid w:val="00B0350B"/>
    <w:rsid w:val="00B208D4"/>
    <w:rsid w:val="00B27589"/>
    <w:rsid w:val="00B34768"/>
    <w:rsid w:val="00B456B6"/>
    <w:rsid w:val="00BB38E9"/>
    <w:rsid w:val="00BC790C"/>
    <w:rsid w:val="00BD4753"/>
    <w:rsid w:val="00BD5CB1"/>
    <w:rsid w:val="00BE62EE"/>
    <w:rsid w:val="00BF03DA"/>
    <w:rsid w:val="00BF51E0"/>
    <w:rsid w:val="00C003BA"/>
    <w:rsid w:val="00C26C2E"/>
    <w:rsid w:val="00C46878"/>
    <w:rsid w:val="00C555B1"/>
    <w:rsid w:val="00C57A7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541EB"/>
    <w:rsid w:val="00D90F4C"/>
    <w:rsid w:val="00D914E6"/>
    <w:rsid w:val="00DB3FAD"/>
    <w:rsid w:val="00DD40BE"/>
    <w:rsid w:val="00E60A20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770D0"/>
    <w:rsid w:val="00FA62AE"/>
    <w:rsid w:val="00FC7475"/>
    <w:rsid w:val="00FD5D09"/>
    <w:rsid w:val="00FE78A0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7663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link w:val="SemEspaamentoChar"/>
    <w:uiPriority w:val="1"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SimplesTabela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-1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90859"/>
    <w:rPr>
      <w:rFonts w:ascii="Candara" w:eastAsia="Calibri" w:hAnsi="Candara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orte\AppData\Roaming\Microsoft\Templates\Cabe&#231;alho%20minimalista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2021-02-18T00:00:00</PublishDate>
  <Abstract/>
  <CompanyAddress>Luis Roberto Hilgemberg 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BEBD0DE5-89CA-4353-92D7-EB6DCF3D0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técnico.dotx</Template>
  <TotalTime>0</TotalTime>
  <Pages>5</Pages>
  <Words>595</Words>
  <Characters>3214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voluntarios - primacredi</vt:lpstr>
      <vt:lpstr/>
    </vt:vector>
  </TitlesOfParts>
  <Manager/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voluntarios - primacredi</dc:title>
  <dc:subject>Documento de visão</dc:subject>
  <dc:creator/>
  <cp:keywords/>
  <dc:description/>
  <cp:lastModifiedBy/>
  <cp:revision>1</cp:revision>
  <dcterms:created xsi:type="dcterms:W3CDTF">2021-02-18T18:20:00Z</dcterms:created>
  <dcterms:modified xsi:type="dcterms:W3CDTF">2021-03-02T18:03:00Z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