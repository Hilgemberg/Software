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80370662"/>
        <w:docPartObj>
          <w:docPartGallery w:val="Cover Pages"/>
          <w:docPartUnique/>
        </w:docPartObj>
      </w:sdtPr>
      <w:sdtEndPr>
        <w:rPr>
          <w:rFonts w:ascii="Arial" w:hAnsi="Arial" w:cs="Arial"/>
          <w:lang w:val="pt-BR"/>
        </w:rPr>
      </w:sdtEndPr>
      <w:sdtContent>
        <w:p w14:paraId="54C08EF4" w14:textId="44315ED1" w:rsidR="00A90859" w:rsidRDefault="00A90859"/>
        <w:p w14:paraId="7D60B0CD" w14:textId="2A36A7BE" w:rsidR="009E6D37" w:rsidRDefault="00A90859" w:rsidP="00A90859">
          <w:pPr>
            <w:ind w:right="0"/>
            <w:rPr>
              <w:rFonts w:ascii="Arial" w:hAnsi="Arial" w:cs="Arial"/>
              <w:lang w:val="pt-B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683EF7C" wp14:editId="3E87575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2-18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7D945B1" w14:textId="012633AE" w:rsidR="00A90859" w:rsidRDefault="00220CFC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  <w:lang w:val="pt-BR"/>
                                      </w:rPr>
                                      <w:t>18 de fevereiro de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683EF7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TJBegIAAF0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wtEyQXoCAABd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2-18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7D945B1" w14:textId="012633AE" w:rsidR="00A90859" w:rsidRDefault="00220CFC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  <w:lang w:val="pt-BR"/>
                                </w:rPr>
                                <w:t>18 de fevereiro de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2D8E39" wp14:editId="13B60BB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63121" w14:textId="6AF7A1CC" w:rsidR="00A90859" w:rsidRDefault="00A90859" w:rsidP="00646F09">
                                <w:pPr>
                                  <w:pStyle w:val="SemEspaamento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</w:p>
                              <w:p w14:paraId="04578666" w14:textId="25E7CBD9" w:rsidR="00A90859" w:rsidRDefault="00A90859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CCBAE81" w14:textId="1910FC45" w:rsidR="00A90859" w:rsidRDefault="003560DF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46F09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Luis Roberto Hilgemberg </w:t>
                                    </w:r>
                                  </w:sdtContent>
                                </w:sdt>
                                <w:r w:rsidR="00A9085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B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92D8E39" id="Caixa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BfP06H0CAABj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p w14:paraId="2EC63121" w14:textId="6AF7A1CC" w:rsidR="00A90859" w:rsidRDefault="00A90859" w:rsidP="00646F09">
                          <w:pPr>
                            <w:pStyle w:val="SemEspaamento"/>
                            <w:rPr>
                              <w:caps/>
                              <w:color w:val="262626" w:themeColor="text1" w:themeTint="D9"/>
                            </w:rPr>
                          </w:pPr>
                        </w:p>
                        <w:p w14:paraId="04578666" w14:textId="25E7CBD9" w:rsidR="00A90859" w:rsidRDefault="00A90859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14:paraId="2CCBAE81" w14:textId="1910FC45" w:rsidR="00A90859" w:rsidRDefault="003560DF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46F09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Luis Roberto Hilgemberg </w:t>
                              </w:r>
                            </w:sdtContent>
                          </w:sdt>
                          <w:r w:rsidR="00A90859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B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EBE0EA" wp14:editId="792059C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FC5DD" w14:textId="4311FA20" w:rsidR="00A90859" w:rsidRPr="00220CFC" w:rsidRDefault="003560DF" w:rsidP="00220CFC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61F1D" w:themeColor="text2" w:themeShade="BF"/>
                                      <w:sz w:val="40"/>
                                      <w:szCs w:val="40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220CFC" w:rsidRPr="00220CFC"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  <w:t>projeto voluntarios - primacredi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82A28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466B00" w14:textId="08D4BAB5" w:rsidR="00A90859" w:rsidRDefault="00A77120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Documento de v</w:t>
                                    </w:r>
                                    <w:r w:rsidR="00220CFC"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isão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EBE0EA" id="Caixa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" filled="f" stroked="f" strokeweight=".5pt">
                    <v:textbox inset="0,0,0,0">
                      <w:txbxContent>
                        <w:p w14:paraId="16AFC5DD" w14:textId="4311FA20" w:rsidR="00A90859" w:rsidRPr="00220CFC" w:rsidRDefault="003560DF" w:rsidP="00220CFC">
                          <w:pPr>
                            <w:pStyle w:val="SemEspaamento"/>
                            <w:jc w:val="right"/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061F1D" w:themeColor="text2" w:themeShade="BF"/>
                                <w:sz w:val="40"/>
                                <w:szCs w:val="40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220CFC" w:rsidRPr="00220CFC"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  <w:t>projeto voluntarios - primacredi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82A28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466B00" w14:textId="08D4BAB5" w:rsidR="00A90859" w:rsidRDefault="00A77120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Documento de v</w:t>
                              </w:r>
                              <w:r w:rsidR="00220CFC"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isão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9203EC4" wp14:editId="1514D69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CA6E65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aZOQMAAO0KAAAOAAAAZHJzL2Uyb0RvYy54bWzsVstOGzEU3VfqP1jel0miJIQRExSFElWK&#10;KAIq1sbjeage27WdTOjn9Ff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4cbabf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25f5b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lang w:val="pt-BR"/>
            </w:rPr>
            <w:br w:type="page"/>
          </w:r>
        </w:p>
      </w:sdtContent>
    </w:sdt>
    <w:p w14:paraId="1AAB812A" w14:textId="4086F4FC" w:rsidR="009E6D37" w:rsidRDefault="009E6D37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9924" w:type="dxa"/>
        <w:tblInd w:w="-289" w:type="dxa"/>
        <w:tblLook w:val="04A0" w:firstRow="1" w:lastRow="0" w:firstColumn="1" w:lastColumn="0" w:noHBand="0" w:noVBand="1"/>
      </w:tblPr>
      <w:tblGrid>
        <w:gridCol w:w="9924"/>
      </w:tblGrid>
      <w:tr w:rsidR="009E6D37" w14:paraId="68830DCA" w14:textId="77777777" w:rsidTr="007B30D7">
        <w:tc>
          <w:tcPr>
            <w:tcW w:w="9924" w:type="dxa"/>
          </w:tcPr>
          <w:p w14:paraId="009ED5F7" w14:textId="43BF68B5" w:rsidR="009E6D37" w:rsidRPr="00294F5C" w:rsidRDefault="009E6D37" w:rsidP="007B30D7">
            <w:pPr>
              <w:pStyle w:val="Endereo"/>
              <w:ind w:left="173" w:right="84"/>
              <w:jc w:val="both"/>
              <w:rPr>
                <w:rFonts w:ascii="Arial" w:hAnsi="Arial" w:cs="Arial"/>
                <w:lang w:val="pt-BR"/>
              </w:rPr>
            </w:pPr>
            <w:r w:rsidRPr="00294F5C">
              <w:rPr>
                <w:rFonts w:ascii="Arial" w:hAnsi="Arial" w:cs="Arial"/>
                <w:lang w:val="pt-BR"/>
              </w:rPr>
              <w:t>Histórico de revisões</w:t>
            </w:r>
          </w:p>
        </w:tc>
      </w:tr>
    </w:tbl>
    <w:p w14:paraId="09B64714" w14:textId="4AD4A6F8" w:rsidR="009E6D37" w:rsidRPr="00294F5C" w:rsidRDefault="009E6D3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9923" w:type="dxa"/>
        <w:tblInd w:w="-289" w:type="dxa"/>
        <w:tblLook w:val="04A0" w:firstRow="1" w:lastRow="0" w:firstColumn="1" w:lastColumn="0" w:noHBand="0" w:noVBand="1"/>
      </w:tblPr>
      <w:tblGrid>
        <w:gridCol w:w="1497"/>
        <w:gridCol w:w="1061"/>
        <w:gridCol w:w="2391"/>
        <w:gridCol w:w="2774"/>
        <w:gridCol w:w="2200"/>
      </w:tblGrid>
      <w:tr w:rsidR="009E6D37" w14:paraId="4BC3A106" w14:textId="77777777" w:rsidTr="007B30D7">
        <w:tc>
          <w:tcPr>
            <w:tcW w:w="1497" w:type="dxa"/>
          </w:tcPr>
          <w:p w14:paraId="5CFA6075" w14:textId="03A6AB6F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Data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</w:t>
            </w:r>
          </w:p>
        </w:tc>
        <w:tc>
          <w:tcPr>
            <w:tcW w:w="1061" w:type="dxa"/>
          </w:tcPr>
          <w:p w14:paraId="0C535082" w14:textId="2C0B659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Versão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</w:t>
            </w:r>
          </w:p>
        </w:tc>
        <w:tc>
          <w:tcPr>
            <w:tcW w:w="2391" w:type="dxa"/>
          </w:tcPr>
          <w:p w14:paraId="73444332" w14:textId="17BCEF80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2774" w:type="dxa"/>
          </w:tcPr>
          <w:p w14:paraId="1CD2C94E" w14:textId="15F39D51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Autor</w:t>
            </w:r>
          </w:p>
        </w:tc>
        <w:tc>
          <w:tcPr>
            <w:tcW w:w="2200" w:type="dxa"/>
          </w:tcPr>
          <w:p w14:paraId="5D817DCA" w14:textId="3359541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Revisor</w:t>
            </w:r>
          </w:p>
        </w:tc>
      </w:tr>
      <w:tr w:rsidR="009360E3" w14:paraId="497D913C" w14:textId="77777777" w:rsidTr="007B30D7">
        <w:tc>
          <w:tcPr>
            <w:tcW w:w="1497" w:type="dxa"/>
          </w:tcPr>
          <w:p w14:paraId="2B053993" w14:textId="4AFA4089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18/01/2021</w:t>
            </w:r>
          </w:p>
        </w:tc>
        <w:tc>
          <w:tcPr>
            <w:tcW w:w="1061" w:type="dxa"/>
          </w:tcPr>
          <w:p w14:paraId="027E8071" w14:textId="7D8AB2B0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1.0</w:t>
            </w:r>
          </w:p>
        </w:tc>
        <w:tc>
          <w:tcPr>
            <w:tcW w:w="2391" w:type="dxa"/>
          </w:tcPr>
          <w:p w14:paraId="4A121FD4" w14:textId="4CF611DB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Levantamento Inicial</w:t>
            </w:r>
          </w:p>
        </w:tc>
        <w:tc>
          <w:tcPr>
            <w:tcW w:w="2774" w:type="dxa"/>
          </w:tcPr>
          <w:p w14:paraId="345BEB60" w14:textId="1717EB95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Luís Roberto Hilgemberg</w:t>
            </w:r>
          </w:p>
        </w:tc>
        <w:tc>
          <w:tcPr>
            <w:tcW w:w="2200" w:type="dxa"/>
          </w:tcPr>
          <w:p w14:paraId="456186CF" w14:textId="77777777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1673CA5F" w14:textId="732759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797FC0A" w14:textId="2CACD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D73C114" w14:textId="5CC30DEE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1FA526E" w14:textId="3B39202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9942C80" w14:textId="647BEF4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97939F" w14:textId="2F06F4E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8EE4053" w14:textId="27267F8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AF7A8F4" w14:textId="5A19479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6DD7455" w14:textId="48C4A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AFA5C05" w14:textId="31A90B0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D19C664" w14:textId="20DCCDE9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1D4267B" w14:textId="52D5176C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3F062CC" w14:textId="480B20C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51EA6" w14:textId="6FA5B48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30B5A03" w14:textId="2588FD22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363C53D" w14:textId="75927E5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006A163" w14:textId="696A002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2947997" w14:textId="350949C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06052C6" w14:textId="4A545CF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17EF37B" w14:textId="1E4F6C4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FAD622" w14:textId="1CF5C27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B3279EB" w14:textId="7A7BFDA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BF6609" w14:textId="26BA23B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DF9D38B" w14:textId="043549B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B5A09F7" w14:textId="79E79E7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5B719DD" w14:textId="77777777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49086D9" w14:textId="67922DB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09B1F" w14:textId="427BE5B4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6280488" w14:textId="7677A73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56AAC4" w14:textId="77777777" w:rsidR="00A73326" w:rsidRDefault="00A73326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E7E15C2" w14:textId="2615A99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816DD58" w14:textId="10363F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9467FB6" w14:textId="009E485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4F5C" w14:paraId="220AF3FD" w14:textId="77777777" w:rsidTr="00294F5C">
        <w:tc>
          <w:tcPr>
            <w:tcW w:w="8296" w:type="dxa"/>
          </w:tcPr>
          <w:p w14:paraId="10C2F3AD" w14:textId="00D8971D" w:rsidR="00294F5C" w:rsidRDefault="00294F5C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Introdução</w:t>
            </w:r>
          </w:p>
        </w:tc>
      </w:tr>
    </w:tbl>
    <w:p w14:paraId="534A795D" w14:textId="1C681D03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D197420" w14:textId="11FD9471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 xml:space="preserve">O documento tem por finalidade coletar, analisar e definir necessidade e características gerais da funcionalidade de </w:t>
      </w:r>
      <w:r w:rsidR="00D541EB">
        <w:rPr>
          <w:rFonts w:ascii="Arial" w:hAnsi="Arial" w:cs="Arial"/>
          <w:sz w:val="24"/>
          <w:szCs w:val="24"/>
          <w:lang w:val="pt-BR"/>
        </w:rPr>
        <w:t>Projeto Voluntários</w:t>
      </w:r>
      <w:r w:rsidRPr="00A972B2">
        <w:rPr>
          <w:rFonts w:ascii="Arial" w:hAnsi="Arial" w:cs="Arial"/>
          <w:sz w:val="24"/>
          <w:szCs w:val="24"/>
          <w:lang w:val="pt-BR"/>
        </w:rPr>
        <w:t xml:space="preserve"> que será disponibilizado (via web ou outro sistema).</w:t>
      </w:r>
    </w:p>
    <w:p w14:paraId="2FD79A1B" w14:textId="10D6CE53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 xml:space="preserve">Concentra-se nas necessidades identificadas </w:t>
      </w:r>
      <w:r w:rsidR="00D541EB">
        <w:rPr>
          <w:rFonts w:ascii="Arial" w:hAnsi="Arial" w:cs="Arial"/>
          <w:sz w:val="24"/>
          <w:szCs w:val="24"/>
          <w:lang w:val="pt-BR"/>
        </w:rPr>
        <w:t>por Luis Roberto Hilgemberg  para a Primacredi</w:t>
      </w:r>
      <w:r w:rsidR="00A972B2" w:rsidRPr="00A972B2">
        <w:rPr>
          <w:rFonts w:ascii="Arial" w:hAnsi="Arial" w:cs="Arial"/>
          <w:sz w:val="24"/>
          <w:szCs w:val="24"/>
          <w:lang w:val="pt-BR"/>
        </w:rPr>
        <w:t xml:space="preserve">, </w:t>
      </w:r>
      <w:r w:rsidR="00D541EB">
        <w:rPr>
          <w:rFonts w:ascii="Arial" w:hAnsi="Arial" w:cs="Arial"/>
          <w:sz w:val="24"/>
          <w:szCs w:val="24"/>
          <w:lang w:val="pt-BR"/>
        </w:rPr>
        <w:t xml:space="preserve">para controlar, gerenciar os programas, projetos e voluntários  para prestação de contas aos órgãos responsáveis da cooperativa e </w:t>
      </w:r>
      <w:r w:rsidR="00B0350B">
        <w:rPr>
          <w:rFonts w:ascii="Arial" w:hAnsi="Arial" w:cs="Arial"/>
          <w:sz w:val="24"/>
          <w:szCs w:val="24"/>
          <w:lang w:val="pt-BR"/>
        </w:rPr>
        <w:t>órgãos reguladores.</w:t>
      </w:r>
    </w:p>
    <w:p w14:paraId="0104309E" w14:textId="19F7C07E" w:rsidR="00294F5C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>No escopo deste documento está descrito os limites do projeto, fornecendo a todos os envolvidos uma descrição compreensível das funcionalidades que serão atendidas no projeto.</w:t>
      </w:r>
    </w:p>
    <w:p w14:paraId="50A06BCD" w14:textId="355482FF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7EADA1F7" w14:textId="77777777" w:rsidTr="00A972B2">
        <w:tc>
          <w:tcPr>
            <w:tcW w:w="8296" w:type="dxa"/>
          </w:tcPr>
          <w:p w14:paraId="14B1A903" w14:textId="5F07EEB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Definições, Acrônimos e Abreviações</w:t>
            </w:r>
          </w:p>
        </w:tc>
      </w:tr>
    </w:tbl>
    <w:p w14:paraId="06323D38" w14:textId="2C9DE907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 xml:space="preserve">  Abaixo uma lista dos termos utilizados nesse projeto, a fim de facilitar o entendimento dos envolvidos.</w:t>
      </w:r>
    </w:p>
    <w:p w14:paraId="13393DB6" w14:textId="410172B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670"/>
      </w:tblGrid>
      <w:tr w:rsidR="00A972B2" w14:paraId="71362494" w14:textId="77777777" w:rsidTr="00A972B2">
        <w:tc>
          <w:tcPr>
            <w:tcW w:w="2547" w:type="dxa"/>
          </w:tcPr>
          <w:p w14:paraId="7189AFFF" w14:textId="7ED6F15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Termo</w:t>
            </w:r>
          </w:p>
        </w:tc>
        <w:tc>
          <w:tcPr>
            <w:tcW w:w="5670" w:type="dxa"/>
          </w:tcPr>
          <w:p w14:paraId="4A31BD40" w14:textId="1EF319C3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Descrição</w:t>
            </w:r>
          </w:p>
        </w:tc>
      </w:tr>
      <w:tr w:rsidR="00A972B2" w14:paraId="3354522E" w14:textId="77777777" w:rsidTr="00A972B2">
        <w:tc>
          <w:tcPr>
            <w:tcW w:w="2547" w:type="dxa"/>
          </w:tcPr>
          <w:p w14:paraId="452623EC" w14:textId="16115E5F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WEB</w:t>
            </w:r>
          </w:p>
        </w:tc>
        <w:tc>
          <w:tcPr>
            <w:tcW w:w="5670" w:type="dxa"/>
          </w:tcPr>
          <w:p w14:paraId="633CECC6" w14:textId="73D3F0D6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Referencia a linguagem de programação.</w:t>
            </w:r>
          </w:p>
        </w:tc>
      </w:tr>
      <w:tr w:rsidR="00BC790C" w14:paraId="4B52D23D" w14:textId="77777777" w:rsidTr="00A972B2">
        <w:tc>
          <w:tcPr>
            <w:tcW w:w="2547" w:type="dxa"/>
          </w:tcPr>
          <w:p w14:paraId="6FE7824A" w14:textId="1617B11E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Banco de dados</w:t>
            </w:r>
          </w:p>
        </w:tc>
        <w:tc>
          <w:tcPr>
            <w:tcW w:w="5670" w:type="dxa"/>
          </w:tcPr>
          <w:p w14:paraId="1F7E4CBE" w14:textId="725FB364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Sistemas utilizado para armazenar dados.</w:t>
            </w:r>
          </w:p>
        </w:tc>
      </w:tr>
      <w:tr w:rsidR="00A972B2" w14:paraId="6DDC08DA" w14:textId="77777777" w:rsidTr="00A972B2">
        <w:tc>
          <w:tcPr>
            <w:tcW w:w="2547" w:type="dxa"/>
          </w:tcPr>
          <w:p w14:paraId="44E177EA" w14:textId="6B3E0358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Dados</w:t>
            </w:r>
          </w:p>
        </w:tc>
        <w:tc>
          <w:tcPr>
            <w:tcW w:w="5670" w:type="dxa"/>
          </w:tcPr>
          <w:p w14:paraId="18C2379C" w14:textId="62D18AFF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Informações dos programas, projetos ou voluntários.</w:t>
            </w:r>
          </w:p>
        </w:tc>
      </w:tr>
      <w:tr w:rsidR="00A972B2" w14:paraId="169CA60E" w14:textId="77777777" w:rsidTr="00A972B2">
        <w:tc>
          <w:tcPr>
            <w:tcW w:w="2547" w:type="dxa"/>
          </w:tcPr>
          <w:p w14:paraId="2D4C8157" w14:textId="77777777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5670" w:type="dxa"/>
          </w:tcPr>
          <w:p w14:paraId="6B0AC10B" w14:textId="77777777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F9B4AD2" w14:textId="396057D3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5B5A2F62" w14:textId="77777777" w:rsidTr="00A972B2">
        <w:tc>
          <w:tcPr>
            <w:tcW w:w="8296" w:type="dxa"/>
          </w:tcPr>
          <w:p w14:paraId="74B4E8F7" w14:textId="78A2588F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Visão Geral</w:t>
            </w:r>
          </w:p>
        </w:tc>
      </w:tr>
    </w:tbl>
    <w:p w14:paraId="477F21FE" w14:textId="77777777" w:rsidR="00FF3DA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</w:r>
    </w:p>
    <w:p w14:paraId="6778EB6D" w14:textId="3B0EF2A3" w:rsidR="00A972B2" w:rsidRDefault="00A972B2" w:rsidP="00FF3DA2">
      <w:pPr>
        <w:pStyle w:val="Endereo"/>
        <w:ind w:right="84"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>Uma descrição sobre o sistema e suas peculiaridades com palavras simples para entendimento de todos.</w:t>
      </w:r>
    </w:p>
    <w:p w14:paraId="16D559B1" w14:textId="11DE8B2F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18E402D" w14:textId="6940B75E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2C773C0" w14:textId="68B08E73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855BBCD" w14:textId="6C128222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D174A50" w14:textId="218AB190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0CA9443" w14:textId="56A6BBF5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5859C3D" w14:textId="01C7C221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76F2A07" w14:textId="2EAC37AC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FE085E5" w14:textId="037D75D1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F1D7B4F" w14:textId="2910823B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960E713" w14:textId="158DB559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872CB1B" w14:textId="66E6B85A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C3B441D" w14:textId="48B0EA32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6155BF4" w14:textId="3C7566AC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EF0B5D0" w14:textId="737BEAE4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3EF1041" w14:textId="354F8F51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839DA16" w14:textId="6E7058A7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354E160" w14:textId="6A56C51D" w:rsid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7DB5082B" w14:textId="77777777" w:rsidTr="0000354E">
        <w:tc>
          <w:tcPr>
            <w:tcW w:w="8296" w:type="dxa"/>
          </w:tcPr>
          <w:p w14:paraId="5FC40307" w14:textId="0C0321B8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Escopo</w:t>
            </w:r>
          </w:p>
        </w:tc>
      </w:tr>
    </w:tbl>
    <w:p w14:paraId="1EDE6914" w14:textId="20E987B0" w:rsidR="0000354E" w:rsidRDefault="008274D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O escopo deste documento se limita a fornecer a todos os envolvidos uma descrição compreensível das funcionalidades que serão atendidas no projeto de software.</w:t>
      </w:r>
    </w:p>
    <w:p w14:paraId="723B1AE3" w14:textId="4F1BE190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telas do sistema;</w:t>
      </w:r>
    </w:p>
    <w:p w14:paraId="7B44D068" w14:textId="59C34C97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banco de dados;</w:t>
      </w:r>
    </w:p>
    <w:p w14:paraId="57180242" w14:textId="6803C28C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34B7429" w14:textId="30B43A0A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D234FE7" w14:textId="1EBD0239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40B0C1D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D164C64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2208D805" w14:textId="77777777" w:rsidTr="0000354E">
        <w:tc>
          <w:tcPr>
            <w:tcW w:w="8296" w:type="dxa"/>
          </w:tcPr>
          <w:p w14:paraId="455326EB" w14:textId="587371CA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Premissas e restrições</w:t>
            </w:r>
          </w:p>
        </w:tc>
      </w:tr>
    </w:tbl>
    <w:p w14:paraId="107B8F87" w14:textId="03C330FD" w:rsidR="0000354E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Conhecer a estrutura do projeto;</w:t>
      </w:r>
    </w:p>
    <w:p w14:paraId="6B3BE96D" w14:textId="01307813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Entender a regra de negócio do projeto;</w:t>
      </w:r>
    </w:p>
    <w:p w14:paraId="3B7B2C65" w14:textId="07A1957D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 Conclusão da análise de requisitos de ser concluída até 30 de junho de 2021</w:t>
      </w:r>
    </w:p>
    <w:p w14:paraId="5CF0A1A4" w14:textId="77777777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D64D753" w14:textId="46DC9258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6E723B2" w14:textId="3C51227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FA39E3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8D14F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581CA396" w14:textId="77777777" w:rsidTr="0000354E">
        <w:tc>
          <w:tcPr>
            <w:tcW w:w="8296" w:type="dxa"/>
          </w:tcPr>
          <w:p w14:paraId="2CF89944" w14:textId="07E00DBD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Principais interessados – Stakeholders</w:t>
            </w:r>
          </w:p>
        </w:tc>
      </w:tr>
    </w:tbl>
    <w:p w14:paraId="5878F6C4" w14:textId="6108A316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043F" w14:paraId="77404AA5" w14:textId="77777777" w:rsidTr="009C043F">
        <w:tc>
          <w:tcPr>
            <w:tcW w:w="4148" w:type="dxa"/>
          </w:tcPr>
          <w:p w14:paraId="3CD08483" w14:textId="3449954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Nome</w:t>
            </w:r>
          </w:p>
        </w:tc>
        <w:tc>
          <w:tcPr>
            <w:tcW w:w="4148" w:type="dxa"/>
          </w:tcPr>
          <w:p w14:paraId="26787C2B" w14:textId="2A08FA48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Cargo</w:t>
            </w:r>
          </w:p>
        </w:tc>
      </w:tr>
      <w:tr w:rsidR="009C043F" w14:paraId="590E6E2D" w14:textId="77777777" w:rsidTr="009C043F">
        <w:tc>
          <w:tcPr>
            <w:tcW w:w="4148" w:type="dxa"/>
          </w:tcPr>
          <w:p w14:paraId="787C91A7" w14:textId="7C20AFEB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Pessoa dona do sistema</w:t>
            </w:r>
          </w:p>
        </w:tc>
        <w:tc>
          <w:tcPr>
            <w:tcW w:w="4148" w:type="dxa"/>
          </w:tcPr>
          <w:p w14:paraId="5DEC9B4B" w14:textId="03AD987B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Cargo na empresa</w:t>
            </w:r>
          </w:p>
        </w:tc>
      </w:tr>
      <w:tr w:rsidR="009C043F" w14:paraId="638A3FED" w14:textId="77777777" w:rsidTr="009C043F">
        <w:tc>
          <w:tcPr>
            <w:tcW w:w="4148" w:type="dxa"/>
          </w:tcPr>
          <w:p w14:paraId="19A59DB3" w14:textId="01A710BB" w:rsidR="00C555B1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Pessoa envolvida na análise</w:t>
            </w:r>
          </w:p>
        </w:tc>
        <w:tc>
          <w:tcPr>
            <w:tcW w:w="4148" w:type="dxa"/>
          </w:tcPr>
          <w:p w14:paraId="019F9E58" w14:textId="7B05FE8A" w:rsidR="009C043F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Cargo na empresa</w:t>
            </w:r>
          </w:p>
        </w:tc>
      </w:tr>
      <w:tr w:rsidR="009C043F" w14:paraId="1113BD4B" w14:textId="77777777" w:rsidTr="009C043F">
        <w:tc>
          <w:tcPr>
            <w:tcW w:w="4148" w:type="dxa"/>
          </w:tcPr>
          <w:p w14:paraId="49C35C83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148" w:type="dxa"/>
          </w:tcPr>
          <w:p w14:paraId="66C0E4BB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23657E7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97D2531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4797F6D9" w14:textId="77777777" w:rsidTr="0000354E">
        <w:tc>
          <w:tcPr>
            <w:tcW w:w="8296" w:type="dxa"/>
          </w:tcPr>
          <w:p w14:paraId="29F56E5F" w14:textId="00D2CE15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Protótipos</w:t>
            </w:r>
          </w:p>
        </w:tc>
      </w:tr>
    </w:tbl>
    <w:p w14:paraId="4753A2BB" w14:textId="2BE5AF7C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589FAEB" w14:textId="417CE216" w:rsidR="0000354E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>
        <w:rPr>
          <w:rFonts w:ascii="Arial" w:hAnsi="Arial" w:cs="Arial"/>
          <w:sz w:val="24"/>
          <w:szCs w:val="24"/>
          <w:lang w:val="pt-BR"/>
        </w:rPr>
        <w:t>Mockups</w:t>
      </w:r>
      <w:proofErr w:type="spellEnd"/>
      <w:r>
        <w:rPr>
          <w:rFonts w:ascii="Arial" w:hAnsi="Arial" w:cs="Arial"/>
          <w:sz w:val="24"/>
          <w:szCs w:val="24"/>
          <w:lang w:val="pt-BR"/>
        </w:rPr>
        <w:t>.</w:t>
      </w:r>
    </w:p>
    <w:p w14:paraId="6EFA2EBF" w14:textId="0EE03D8A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BA59D31" w14:textId="2B8C344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CBE223E" w14:textId="653482E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A8FDF92" w14:textId="6C80A839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C277CA" w14:textId="257A353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C580E44" w14:textId="392822A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3C5C28C" w14:textId="772AC8DB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F687B69" w14:textId="26533CBE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24E1771" w14:textId="77777777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04C3BFF" w14:textId="07A65B8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4117B13" w14:textId="7DAB3885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CA432DA" w14:textId="323FA00D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DEBD7CE" w14:textId="6BC2E5C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043F" w14:paraId="6A2A7B94" w14:textId="77777777" w:rsidTr="009C043F">
        <w:tc>
          <w:tcPr>
            <w:tcW w:w="8296" w:type="dxa"/>
          </w:tcPr>
          <w:p w14:paraId="02F41DDE" w14:textId="67E242B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Necessidades e Funcionalidades</w:t>
            </w:r>
          </w:p>
        </w:tc>
      </w:tr>
    </w:tbl>
    <w:p w14:paraId="19EE4897" w14:textId="5AE8EE11" w:rsidR="000834F1" w:rsidRDefault="000834F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BB38E9">
        <w:rPr>
          <w:rFonts w:ascii="Arial" w:hAnsi="Arial" w:cs="Arial"/>
          <w:sz w:val="24"/>
          <w:szCs w:val="24"/>
          <w:lang w:val="pt-BR"/>
        </w:rPr>
        <w:t>A seguir estão descritas as necessidades de alteração e implementação dentro do Sistema.</w:t>
      </w:r>
    </w:p>
    <w:p w14:paraId="3501F5B7" w14:textId="77777777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12AF31BC" w14:textId="77777777" w:rsidTr="0058765F">
        <w:tc>
          <w:tcPr>
            <w:tcW w:w="8217" w:type="dxa"/>
            <w:gridSpan w:val="2"/>
          </w:tcPr>
          <w:p w14:paraId="1FA18670" w14:textId="3EB29CF2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01</w:t>
            </w:r>
          </w:p>
        </w:tc>
      </w:tr>
      <w:tr w:rsidR="0058765F" w14:paraId="124382E7" w14:textId="77777777" w:rsidTr="0058765F">
        <w:tc>
          <w:tcPr>
            <w:tcW w:w="8217" w:type="dxa"/>
            <w:gridSpan w:val="2"/>
          </w:tcPr>
          <w:p w14:paraId="1C9B70CF" w14:textId="0A845848" w:rsidR="0058765F" w:rsidRPr="0058765F" w:rsidRDefault="0073368E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Descrição da estrutura de menus ou telas </w:t>
            </w:r>
          </w:p>
        </w:tc>
      </w:tr>
      <w:tr w:rsidR="0058765F" w14:paraId="403215F3" w14:textId="77777777" w:rsidTr="0058765F">
        <w:tc>
          <w:tcPr>
            <w:tcW w:w="1271" w:type="dxa"/>
          </w:tcPr>
          <w:p w14:paraId="43019941" w14:textId="13C839E8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Id. Func.</w:t>
            </w:r>
          </w:p>
        </w:tc>
        <w:tc>
          <w:tcPr>
            <w:tcW w:w="6946" w:type="dxa"/>
          </w:tcPr>
          <w:p w14:paraId="2F613B70" w14:textId="38A56A80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DB48733" w14:textId="77777777" w:rsidTr="0058765F">
        <w:tc>
          <w:tcPr>
            <w:tcW w:w="1271" w:type="dxa"/>
          </w:tcPr>
          <w:p w14:paraId="5C80D215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5508626B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58765F" w14:paraId="2BDFB78B" w14:textId="77777777" w:rsidTr="0058765F">
        <w:tc>
          <w:tcPr>
            <w:tcW w:w="1271" w:type="dxa"/>
          </w:tcPr>
          <w:p w14:paraId="51B391AF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70E8BE76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58765F" w14:paraId="79AE2BA4" w14:textId="77777777" w:rsidTr="0058765F">
        <w:tc>
          <w:tcPr>
            <w:tcW w:w="1271" w:type="dxa"/>
          </w:tcPr>
          <w:p w14:paraId="409120F2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1AA9A867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58765F" w14:paraId="7FD11C19" w14:textId="77777777" w:rsidTr="0058765F">
        <w:tc>
          <w:tcPr>
            <w:tcW w:w="1271" w:type="dxa"/>
          </w:tcPr>
          <w:p w14:paraId="29CD2392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3DDA6E95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31D53924" w14:textId="1515962B" w:rsidR="00BB38E9" w:rsidRDefault="00BB38E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82EA857" w14:textId="30FCFEB4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AE149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60495A57" w14:textId="77777777" w:rsidTr="00D64D0F">
        <w:tc>
          <w:tcPr>
            <w:tcW w:w="8217" w:type="dxa"/>
            <w:gridSpan w:val="2"/>
          </w:tcPr>
          <w:p w14:paraId="19A16917" w14:textId="06834C7D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2</w:t>
            </w:r>
          </w:p>
        </w:tc>
      </w:tr>
      <w:tr w:rsidR="0058765F" w14:paraId="347A2E7B" w14:textId="77777777" w:rsidTr="00D64D0F">
        <w:tc>
          <w:tcPr>
            <w:tcW w:w="8217" w:type="dxa"/>
            <w:gridSpan w:val="2"/>
          </w:tcPr>
          <w:p w14:paraId="791BA447" w14:textId="0F49BA4F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50A0C1D4" w14:textId="77777777" w:rsidTr="00D64D0F">
        <w:tc>
          <w:tcPr>
            <w:tcW w:w="1271" w:type="dxa"/>
          </w:tcPr>
          <w:p w14:paraId="4E55F3BB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Id. Func.</w:t>
            </w:r>
          </w:p>
        </w:tc>
        <w:tc>
          <w:tcPr>
            <w:tcW w:w="6946" w:type="dxa"/>
          </w:tcPr>
          <w:p w14:paraId="52743EF9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55715C88" w14:textId="77777777" w:rsidTr="00D64D0F">
        <w:tc>
          <w:tcPr>
            <w:tcW w:w="1271" w:type="dxa"/>
          </w:tcPr>
          <w:p w14:paraId="4238C705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1737DEF7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58765F" w14:paraId="4335A3CF" w14:textId="77777777" w:rsidTr="00D64D0F">
        <w:tc>
          <w:tcPr>
            <w:tcW w:w="1271" w:type="dxa"/>
          </w:tcPr>
          <w:p w14:paraId="78F7AD16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50B82378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58765F" w14:paraId="746E711A" w14:textId="77777777" w:rsidTr="00D64D0F">
        <w:tc>
          <w:tcPr>
            <w:tcW w:w="1271" w:type="dxa"/>
          </w:tcPr>
          <w:p w14:paraId="7BDA27A5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7B2FD0E9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58765F" w14:paraId="1AB2B93E" w14:textId="77777777" w:rsidTr="00D64D0F">
        <w:tc>
          <w:tcPr>
            <w:tcW w:w="1271" w:type="dxa"/>
          </w:tcPr>
          <w:p w14:paraId="4BF5F964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366D506A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557944FB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4C404D9" w14:textId="285839A3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1EE6B43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09E2E58E" w14:textId="77777777" w:rsidTr="00D64D0F">
        <w:tc>
          <w:tcPr>
            <w:tcW w:w="8217" w:type="dxa"/>
            <w:gridSpan w:val="2"/>
          </w:tcPr>
          <w:p w14:paraId="4295DA42" w14:textId="5E828AC2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2</w:t>
            </w:r>
          </w:p>
        </w:tc>
      </w:tr>
      <w:tr w:rsidR="0058765F" w14:paraId="225079F4" w14:textId="77777777" w:rsidTr="00D64D0F">
        <w:tc>
          <w:tcPr>
            <w:tcW w:w="8217" w:type="dxa"/>
            <w:gridSpan w:val="2"/>
          </w:tcPr>
          <w:p w14:paraId="608D2850" w14:textId="28A75036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7EE5A74F" w14:textId="77777777" w:rsidTr="00D64D0F">
        <w:tc>
          <w:tcPr>
            <w:tcW w:w="1271" w:type="dxa"/>
          </w:tcPr>
          <w:p w14:paraId="046346E8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Id. Func.</w:t>
            </w:r>
          </w:p>
        </w:tc>
        <w:tc>
          <w:tcPr>
            <w:tcW w:w="6946" w:type="dxa"/>
          </w:tcPr>
          <w:p w14:paraId="6FA3EDC6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3573E53" w14:textId="77777777" w:rsidTr="00D64D0F">
        <w:tc>
          <w:tcPr>
            <w:tcW w:w="1271" w:type="dxa"/>
          </w:tcPr>
          <w:p w14:paraId="4B506E92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67AEAE07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58765F" w14:paraId="37DD455E" w14:textId="77777777" w:rsidTr="00D64D0F">
        <w:tc>
          <w:tcPr>
            <w:tcW w:w="1271" w:type="dxa"/>
          </w:tcPr>
          <w:p w14:paraId="34FED2B1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2EE5904A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58765F" w14:paraId="190673CA" w14:textId="77777777" w:rsidTr="00D64D0F">
        <w:tc>
          <w:tcPr>
            <w:tcW w:w="1271" w:type="dxa"/>
          </w:tcPr>
          <w:p w14:paraId="3EBB02DC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2769985A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58765F" w14:paraId="402833E3" w14:textId="77777777" w:rsidTr="00D64D0F">
        <w:tc>
          <w:tcPr>
            <w:tcW w:w="1271" w:type="dxa"/>
          </w:tcPr>
          <w:p w14:paraId="2794BD9D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103AF07A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15B74D0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BA7DDA2" w14:textId="77777777" w:rsidR="0058765F" w:rsidRPr="00A972B2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sectPr w:rsidR="0058765F" w:rsidRPr="00A972B2" w:rsidSect="003F1819">
      <w:headerReference w:type="default" r:id="rId12"/>
      <w:footerReference w:type="default" r:id="rId13"/>
      <w:pgSz w:w="11906" w:h="16838" w:code="9"/>
      <w:pgMar w:top="1440" w:right="1080" w:bottom="1440" w:left="1080" w:header="567" w:footer="397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831B43" w14:textId="77777777" w:rsidR="003560DF" w:rsidRDefault="003560DF" w:rsidP="001C66AD">
      <w:pPr>
        <w:spacing w:after="0" w:line="240" w:lineRule="auto"/>
      </w:pPr>
      <w:r>
        <w:separator/>
      </w:r>
    </w:p>
  </w:endnote>
  <w:endnote w:type="continuationSeparator" w:id="0">
    <w:p w14:paraId="277B4728" w14:textId="77777777" w:rsidR="003560DF" w:rsidRDefault="003560DF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2303BA-5115-4DDE-80A6-E3428F6CF113}"/>
    <w:embedBold r:id="rId2" w:fontKey="{910D8BB2-061B-4867-8D48-988F86D6E740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D4CE767-8CBB-4DF3-BF64-45C2324CB7D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4EBCD3AA-7203-4D5A-B8C4-14EF2F0D42FD}"/>
    <w:embedBold r:id="rId5" w:fontKey="{6068E329-F286-40C3-A3CC-9C61CE304CBA}"/>
    <w:embedItalic r:id="rId6" w:fontKey="{572BC0E6-81BE-4F2F-B821-A76E95A219D6}"/>
    <w:embedBoldItalic r:id="rId7" w:fontKey="{8127D942-617C-4287-83D9-D119EA395A1E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70161909-1924-45D9-A002-9580F9396FA7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62425" w14:textId="1B3F4B98" w:rsidR="00225FBE" w:rsidRDefault="00225FBE" w:rsidP="00752DC6">
    <w:pPr>
      <w:pStyle w:val="Endereo"/>
      <w:ind w:right="107"/>
      <w:rPr>
        <w:color w:val="041413" w:themeColor="text2" w:themeShade="80"/>
      </w:rPr>
    </w:pP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Doc. Visão – Versão 1.0 – 2021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.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  <w:t xml:space="preserve">     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Página</w:t>
    </w:r>
    <w:r>
      <w:rPr>
        <w:color w:val="25C4BB" w:themeColor="text2" w:themeTint="99"/>
        <w:lang w:val="pt-BR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pt-BR"/>
      </w:rPr>
      <w:t>1</w:t>
    </w:r>
    <w:r>
      <w:fldChar w:fldCharType="end"/>
    </w:r>
    <w:r>
      <w:rPr>
        <w:lang w:val="pt-BR"/>
      </w:rPr>
      <w:t xml:space="preserve"> | </w:t>
    </w:r>
    <w:fldSimple w:instr="NUMPAGES  \* Arabic  \* MERGEFORMAT">
      <w:r>
        <w:rPr>
          <w:lang w:val="pt-BR"/>
        </w:rPr>
        <w:t>1</w:t>
      </w:r>
    </w:fldSimple>
  </w:p>
  <w:p w14:paraId="289757DC" w14:textId="3BB282FD" w:rsidR="004674DE" w:rsidRPr="00225FBE" w:rsidRDefault="004674DE" w:rsidP="00225F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18D2AE" w14:textId="77777777" w:rsidR="003560DF" w:rsidRDefault="003560DF" w:rsidP="001C66AD">
      <w:pPr>
        <w:spacing w:after="0" w:line="240" w:lineRule="auto"/>
      </w:pPr>
      <w:r>
        <w:separator/>
      </w:r>
    </w:p>
  </w:footnote>
  <w:footnote w:type="continuationSeparator" w:id="0">
    <w:p w14:paraId="3D7DBB33" w14:textId="77777777" w:rsidR="003560DF" w:rsidRDefault="003560DF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79DF4" w14:textId="0228A8D2" w:rsidR="00691944" w:rsidRDefault="00691944" w:rsidP="004674DE">
    <w:pPr>
      <w:pStyle w:val="Cabealho"/>
      <w:jc w:val="right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31BFC2E" wp14:editId="001B477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020"/>
              <wp:effectExtent l="0" t="0" r="21590" b="0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020"/>
                        <a:chOff x="0" y="0"/>
                        <a:chExt cx="7773324" cy="10065020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45916B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1BFC2E" id="Grupo 2086" o:spid="_x0000_s1029" alt="&quot;&quot;" style="position:absolute;left:0;text-align:left;margin-left:0;margin-top:0;width:612.05pt;height:792.5pt;z-index:251678720;mso-width-percent:1005;mso-position-horizontal:center;mso-position-horizontal-relative:page;mso-position-vertical:top;mso-position-vertical-relative:page;mso-width-percent:1005" coordsize="77733,10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">
              <v:group id="Grupo 1024" o:spid="_x0000_s1030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31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32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3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2" o:spid="_x0000_s1034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5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7845916B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6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7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8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9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40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41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2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3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4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5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6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7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8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9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50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51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2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3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4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5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6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7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8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9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60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61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2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3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4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5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6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7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8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9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70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71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2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3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4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5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6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7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8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9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80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81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2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3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4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5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6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7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8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9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90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91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2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3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4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5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6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7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8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9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100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101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2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3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4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5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6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7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8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9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10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11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2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3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4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5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6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7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8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9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20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21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2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3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4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5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6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7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8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9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30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31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2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3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4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5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6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7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8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9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40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41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2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3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4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5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6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7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8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9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50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51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2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3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4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5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6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7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8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9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60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61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2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3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4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5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6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7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8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9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70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71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2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3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4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5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6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7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8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9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80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81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2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3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4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5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6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7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8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9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90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91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2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3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4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5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="00D541EB">
      <w:rPr>
        <w:lang w:val="pt-BR"/>
      </w:rPr>
      <w:t>PROJETO VOLUNTARIOS</w:t>
    </w:r>
    <w:r w:rsidR="004674DE">
      <w:rPr>
        <w:lang w:val="pt-BR"/>
      </w:rPr>
      <w:t xml:space="preserve"> </w:t>
    </w:r>
  </w:p>
  <w:p w14:paraId="3DB5F60F" w14:textId="4E20FD70" w:rsidR="004674DE" w:rsidRPr="00D90F4C" w:rsidRDefault="004674DE" w:rsidP="004674DE">
    <w:pPr>
      <w:pStyle w:val="Cabealho"/>
      <w:jc w:val="right"/>
      <w:rPr>
        <w:lang w:val="pt-BR"/>
      </w:rPr>
    </w:pPr>
    <w:r>
      <w:rPr>
        <w:lang w:val="pt-BR"/>
      </w:rPr>
      <w:t>Documento de visão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FC94993"/>
    <w:multiLevelType w:val="hybridMultilevel"/>
    <w:tmpl w:val="278447B4"/>
    <w:lvl w:ilvl="0" w:tplc="520603E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36354A"/>
    <w:multiLevelType w:val="hybridMultilevel"/>
    <w:tmpl w:val="49A6B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B12EE"/>
    <w:multiLevelType w:val="hybridMultilevel"/>
    <w:tmpl w:val="0EFE7E1E"/>
    <w:lvl w:ilvl="0" w:tplc="ED98AA20">
      <w:start w:val="1"/>
      <w:numFmt w:val="bullet"/>
      <w:lvlText w:val="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2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3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48D3232"/>
    <w:multiLevelType w:val="hybridMultilevel"/>
    <w:tmpl w:val="E708DB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BA8246D"/>
    <w:multiLevelType w:val="hybridMultilevel"/>
    <w:tmpl w:val="9EC804E4"/>
    <w:lvl w:ilvl="0" w:tplc="EE24A514"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5" w15:restartNumberingAfterBreak="0">
    <w:nsid w:val="7DBD066D"/>
    <w:multiLevelType w:val="hybridMultilevel"/>
    <w:tmpl w:val="F04E64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7"/>
  </w:num>
  <w:num w:numId="3">
    <w:abstractNumId w:val="27"/>
  </w:num>
  <w:num w:numId="4">
    <w:abstractNumId w:val="22"/>
  </w:num>
  <w:num w:numId="5">
    <w:abstractNumId w:val="23"/>
  </w:num>
  <w:num w:numId="6">
    <w:abstractNumId w:val="31"/>
  </w:num>
  <w:num w:numId="7">
    <w:abstractNumId w:val="16"/>
  </w:num>
  <w:num w:numId="8">
    <w:abstractNumId w:val="20"/>
  </w:num>
  <w:num w:numId="9">
    <w:abstractNumId w:val="29"/>
  </w:num>
  <w:num w:numId="10">
    <w:abstractNumId w:val="10"/>
  </w:num>
  <w:num w:numId="11">
    <w:abstractNumId w:val="15"/>
  </w:num>
  <w:num w:numId="12">
    <w:abstractNumId w:val="6"/>
  </w:num>
  <w:num w:numId="13">
    <w:abstractNumId w:val="11"/>
  </w:num>
  <w:num w:numId="14">
    <w:abstractNumId w:val="19"/>
  </w:num>
  <w:num w:numId="15">
    <w:abstractNumId w:val="18"/>
  </w:num>
  <w:num w:numId="16">
    <w:abstractNumId w:val="28"/>
  </w:num>
  <w:num w:numId="17">
    <w:abstractNumId w:val="12"/>
  </w:num>
  <w:num w:numId="18">
    <w:abstractNumId w:val="34"/>
  </w:num>
  <w:num w:numId="19">
    <w:abstractNumId w:val="30"/>
  </w:num>
  <w:num w:numId="20">
    <w:abstractNumId w:val="24"/>
  </w:num>
  <w:num w:numId="21">
    <w:abstractNumId w:val="32"/>
  </w:num>
  <w:num w:numId="22">
    <w:abstractNumId w:val="14"/>
  </w:num>
  <w:num w:numId="23">
    <w:abstractNumId w:val="5"/>
  </w:num>
  <w:num w:numId="24">
    <w:abstractNumId w:val="13"/>
  </w:num>
  <w:num w:numId="25">
    <w:abstractNumId w:val="25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6"/>
  </w:num>
  <w:num w:numId="32">
    <w:abstractNumId w:val="7"/>
  </w:num>
  <w:num w:numId="33">
    <w:abstractNumId w:val="9"/>
  </w:num>
  <w:num w:numId="34">
    <w:abstractNumId w:val="35"/>
  </w:num>
  <w:num w:numId="35">
    <w:abstractNumId w:val="8"/>
  </w:num>
  <w:num w:numId="36">
    <w:abstractNumId w:val="33"/>
  </w:num>
  <w:num w:numId="37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37"/>
    <w:rsid w:val="0000354E"/>
    <w:rsid w:val="00020F8E"/>
    <w:rsid w:val="00040BA0"/>
    <w:rsid w:val="00052382"/>
    <w:rsid w:val="0006568A"/>
    <w:rsid w:val="000668CE"/>
    <w:rsid w:val="00071B1F"/>
    <w:rsid w:val="00076F0F"/>
    <w:rsid w:val="000834F1"/>
    <w:rsid w:val="00084253"/>
    <w:rsid w:val="000D1F49"/>
    <w:rsid w:val="000E0945"/>
    <w:rsid w:val="001632C0"/>
    <w:rsid w:val="001727CA"/>
    <w:rsid w:val="001B0B3A"/>
    <w:rsid w:val="001C171C"/>
    <w:rsid w:val="001C4039"/>
    <w:rsid w:val="001C66AD"/>
    <w:rsid w:val="001D38B2"/>
    <w:rsid w:val="001E7FCD"/>
    <w:rsid w:val="001F3377"/>
    <w:rsid w:val="00220CFC"/>
    <w:rsid w:val="00225FBE"/>
    <w:rsid w:val="00294F5C"/>
    <w:rsid w:val="002A57FC"/>
    <w:rsid w:val="002C56E6"/>
    <w:rsid w:val="003560DF"/>
    <w:rsid w:val="00361E11"/>
    <w:rsid w:val="003F1819"/>
    <w:rsid w:val="0040090B"/>
    <w:rsid w:val="00414DE4"/>
    <w:rsid w:val="00433D57"/>
    <w:rsid w:val="0046302A"/>
    <w:rsid w:val="004674DE"/>
    <w:rsid w:val="00487D2D"/>
    <w:rsid w:val="004D5D62"/>
    <w:rsid w:val="004E6DEC"/>
    <w:rsid w:val="004F298B"/>
    <w:rsid w:val="00504AA9"/>
    <w:rsid w:val="005112D0"/>
    <w:rsid w:val="00527913"/>
    <w:rsid w:val="00533D86"/>
    <w:rsid w:val="00555681"/>
    <w:rsid w:val="00577E06"/>
    <w:rsid w:val="0058765F"/>
    <w:rsid w:val="005A3BF7"/>
    <w:rsid w:val="005F2035"/>
    <w:rsid w:val="005F7990"/>
    <w:rsid w:val="00600AC2"/>
    <w:rsid w:val="00622682"/>
    <w:rsid w:val="0063739C"/>
    <w:rsid w:val="00646F09"/>
    <w:rsid w:val="00691944"/>
    <w:rsid w:val="006B248A"/>
    <w:rsid w:val="006B2E3A"/>
    <w:rsid w:val="00703BBA"/>
    <w:rsid w:val="00727403"/>
    <w:rsid w:val="0073368E"/>
    <w:rsid w:val="007466B2"/>
    <w:rsid w:val="00752DC6"/>
    <w:rsid w:val="00770F25"/>
    <w:rsid w:val="007B0A85"/>
    <w:rsid w:val="007B2E52"/>
    <w:rsid w:val="007B30D7"/>
    <w:rsid w:val="007B6508"/>
    <w:rsid w:val="007C6A52"/>
    <w:rsid w:val="008119CC"/>
    <w:rsid w:val="008136C1"/>
    <w:rsid w:val="0082043E"/>
    <w:rsid w:val="008274D1"/>
    <w:rsid w:val="0083325E"/>
    <w:rsid w:val="0086719D"/>
    <w:rsid w:val="00897331"/>
    <w:rsid w:val="008E203A"/>
    <w:rsid w:val="0091229C"/>
    <w:rsid w:val="009360E3"/>
    <w:rsid w:val="00940E73"/>
    <w:rsid w:val="00950D39"/>
    <w:rsid w:val="009809E7"/>
    <w:rsid w:val="0098597D"/>
    <w:rsid w:val="00991FA9"/>
    <w:rsid w:val="009C043F"/>
    <w:rsid w:val="009E6D37"/>
    <w:rsid w:val="009F49EA"/>
    <w:rsid w:val="009F619A"/>
    <w:rsid w:val="009F6DDE"/>
    <w:rsid w:val="00A254B7"/>
    <w:rsid w:val="00A370A8"/>
    <w:rsid w:val="00A73326"/>
    <w:rsid w:val="00A73847"/>
    <w:rsid w:val="00A77120"/>
    <w:rsid w:val="00A90467"/>
    <w:rsid w:val="00A90859"/>
    <w:rsid w:val="00A972B2"/>
    <w:rsid w:val="00A97B76"/>
    <w:rsid w:val="00AE1634"/>
    <w:rsid w:val="00B0350B"/>
    <w:rsid w:val="00B208D4"/>
    <w:rsid w:val="00B27589"/>
    <w:rsid w:val="00B34768"/>
    <w:rsid w:val="00BB38E9"/>
    <w:rsid w:val="00BC790C"/>
    <w:rsid w:val="00BD4753"/>
    <w:rsid w:val="00BD5CB1"/>
    <w:rsid w:val="00BE62EE"/>
    <w:rsid w:val="00BF03DA"/>
    <w:rsid w:val="00BF51E0"/>
    <w:rsid w:val="00C003BA"/>
    <w:rsid w:val="00C26C2E"/>
    <w:rsid w:val="00C46878"/>
    <w:rsid w:val="00C555B1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541EB"/>
    <w:rsid w:val="00D90F4C"/>
    <w:rsid w:val="00DB3FAD"/>
    <w:rsid w:val="00DD40BE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7663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link w:val="SemEspaamentoChar"/>
    <w:uiPriority w:val="1"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SimplesTabela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-1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90859"/>
    <w:rPr>
      <w:rFonts w:ascii="Candara" w:eastAsia="Calibri" w:hAnsi="Candara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porte\AppData\Roaming\Microsoft\Templates\Cabe&#231;alho%20minimalista%20t&#233;cnic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2021-02-18T00:00:00</PublishDate>
  <Abstract/>
  <CompanyAddress>Luis Roberto Hilgemberg 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BEBD0DE5-89CA-4353-92D7-EB6DCF3D0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Cabeçalho minimalista técnico.dotx</Template>
  <TotalTime>0</TotalTime>
  <Pages>5</Pages>
  <Words>377</Words>
  <Characters>2040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voluntarios - primacredi</vt:lpstr>
      <vt:lpstr/>
    </vt:vector>
  </TitlesOfParts>
  <Manager/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voluntarios - primacredi</dc:title>
  <dc:subject>Documento de visão</dc:subject>
  <dc:creator/>
  <cp:keywords/>
  <dc:description/>
  <cp:lastModifiedBy/>
  <cp:revision>1</cp:revision>
  <dcterms:created xsi:type="dcterms:W3CDTF">2021-02-18T18:20:00Z</dcterms:created>
  <dcterms:modified xsi:type="dcterms:W3CDTF">2021-02-25T15:36:00Z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